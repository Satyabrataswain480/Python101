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E0CC4" w14:textId="38CD2D0F" w:rsidR="00A32B27" w:rsidRDefault="003016A6">
      <w:pPr>
        <w:pStyle w:val="BodyText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1" behindDoc="1" locked="1" layoutInCell="1" allowOverlap="1" wp14:anchorId="1B72AE8A" wp14:editId="199EAA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2638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2DE0B" w14:textId="19114D17" w:rsidR="00382165" w:rsidRDefault="00495FB7" w:rsidP="002E72FB">
                            <w:pPr>
                              <w:jc w:val="center"/>
                            </w:pPr>
                            <w:r>
                      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762D24EA">
              <v:rect id="Rectangle 37" style="position:absolute;margin-left:0;margin-top:0;width:612pt;height:11in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263846" stroked="f" w14:anchorId="1B72AE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">
                <v:textbox>
                  <w:txbxContent>
                    <w:p w:rsidR="00382165" w:rsidP="002E72FB" w:rsidRDefault="00495FB7" w14:paraId="751CBC5F" w14:textId="19114D17">
                      <w:pPr>
                        <w:jc w:val="center"/>
                      </w:pPr>
                      <w:r>
                        <w:t>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/</w:t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29EC82B0" w14:textId="77777777" w:rsidR="00A32B27" w:rsidRDefault="00A32B27">
      <w:pPr>
        <w:pStyle w:val="BodyText"/>
        <w:spacing w:before="8"/>
        <w:rPr>
          <w:sz w:val="28"/>
        </w:rPr>
      </w:pPr>
    </w:p>
    <w:p w14:paraId="715E585A" w14:textId="77777777" w:rsidR="00A32B27" w:rsidRDefault="00743481">
      <w:pPr>
        <w:pStyle w:val="BodyText"/>
        <w:ind w:left="417"/>
      </w:pPr>
      <w:r>
        <w:rPr>
          <w:spacing w:val="20"/>
        </w:rPr>
        <w:t xml:space="preserve"> </w:t>
      </w:r>
      <w:r>
        <w:rPr>
          <w:spacing w:val="3"/>
        </w:rPr>
        <w:t xml:space="preserve"> </w:t>
      </w:r>
    </w:p>
    <w:p w14:paraId="6C402FCE" w14:textId="77777777" w:rsidR="001F4102" w:rsidRDefault="001F4102">
      <w:pPr>
        <w:pStyle w:val="BodyText"/>
        <w:ind w:left="417"/>
      </w:pPr>
    </w:p>
    <w:p w14:paraId="4B705A4C" w14:textId="79471C2B" w:rsidR="00274C69" w:rsidRDefault="00274C69">
      <w:pPr>
        <w:pStyle w:val="BodyText"/>
        <w:ind w:left="417"/>
      </w:pPr>
    </w:p>
    <w:p w14:paraId="3044FB23" w14:textId="0843DE5F" w:rsidR="00274C69" w:rsidRDefault="00103F8E" w:rsidP="00103F8E">
      <w:pPr>
        <w:pStyle w:val="BodyText"/>
        <w:tabs>
          <w:tab w:val="left" w:pos="3989"/>
        </w:tabs>
        <w:ind w:left="417"/>
      </w:pPr>
      <w:r>
        <w:tab/>
      </w:r>
    </w:p>
    <w:p w14:paraId="61634C46" w14:textId="38109AFA" w:rsidR="00274C69" w:rsidRDefault="00012F72">
      <w:pPr>
        <w:pStyle w:val="BodyText"/>
        <w:ind w:left="417"/>
      </w:pPr>
      <w:r>
        <w:rPr>
          <w:noProof/>
          <w:spacing w:val="8"/>
          <w:lang w:bidi="ar-SA"/>
        </w:rPr>
        <w:drawing>
          <wp:anchor distT="0" distB="0" distL="114300" distR="114300" simplePos="0" relativeHeight="251658242" behindDoc="0" locked="1" layoutInCell="1" allowOverlap="1" wp14:anchorId="76FF6CC0" wp14:editId="35532D4E">
            <wp:simplePos x="0" y="0"/>
            <wp:positionH relativeFrom="column">
              <wp:posOffset>74295</wp:posOffset>
            </wp:positionH>
            <wp:positionV relativeFrom="page">
              <wp:posOffset>139700</wp:posOffset>
            </wp:positionV>
            <wp:extent cx="1536065" cy="474980"/>
            <wp:effectExtent l="0" t="0" r="698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dessa_Teal_RG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1FC1C" w14:textId="77777777" w:rsidR="00274C69" w:rsidRDefault="00274C69">
      <w:pPr>
        <w:pStyle w:val="BodyText"/>
        <w:ind w:left="417"/>
      </w:pPr>
    </w:p>
    <w:p w14:paraId="64E1A07A" w14:textId="77777777" w:rsidR="00274C69" w:rsidRDefault="00274C69">
      <w:pPr>
        <w:pStyle w:val="BodyText"/>
        <w:ind w:left="417"/>
      </w:pPr>
    </w:p>
    <w:p w14:paraId="3ED64E26" w14:textId="77777777" w:rsidR="00274C69" w:rsidRDefault="00274C69">
      <w:pPr>
        <w:pStyle w:val="BodyText"/>
        <w:ind w:left="417"/>
      </w:pPr>
    </w:p>
    <w:p w14:paraId="3E80DBE0" w14:textId="77777777" w:rsidR="00274C69" w:rsidRDefault="00274C69">
      <w:pPr>
        <w:pStyle w:val="BodyText"/>
        <w:ind w:left="417"/>
      </w:pPr>
    </w:p>
    <w:p w14:paraId="707FF292" w14:textId="77777777" w:rsidR="00274C69" w:rsidRDefault="00274C69">
      <w:pPr>
        <w:pStyle w:val="BodyText"/>
        <w:ind w:left="417"/>
      </w:pPr>
    </w:p>
    <w:p w14:paraId="7789AED7" w14:textId="77777777" w:rsidR="00274C69" w:rsidRDefault="00274C69">
      <w:pPr>
        <w:pStyle w:val="BodyText"/>
        <w:ind w:left="417"/>
      </w:pPr>
    </w:p>
    <w:p w14:paraId="78056C35" w14:textId="74436AF0" w:rsidR="00274C69" w:rsidRPr="00562085" w:rsidRDefault="00000000" w:rsidP="00D40041">
      <w:pPr>
        <w:pStyle w:val="BodyText"/>
        <w:contextualSpacing/>
        <w:rPr>
          <w:sz w:val="84"/>
          <w:szCs w:val="84"/>
        </w:rPr>
      </w:pPr>
      <w:sdt>
        <w:sdtPr>
          <w:rPr>
            <w:rFonts w:ascii="Maison Neue Book" w:hAnsi="Maison Neue Book"/>
            <w:color w:val="FFFFFF" w:themeColor="background1"/>
            <w:sz w:val="76"/>
            <w:szCs w:val="76"/>
          </w:rPr>
          <w:alias w:val="Title"/>
          <w:tag w:val=""/>
          <w:id w:val="152118332"/>
          <w:placeholder>
            <w:docPart w:val="FB1BD4B57A4C4B0BB8F3D8A7558870B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BC1179">
            <w:rPr>
              <w:rFonts w:ascii="Maison Neue Book" w:hAnsi="Maison Neue Book"/>
              <w:color w:val="FFFFFF" w:themeColor="background1"/>
              <w:sz w:val="76"/>
              <w:szCs w:val="76"/>
            </w:rPr>
            <w:t>Core – Support Playbook</w:t>
          </w:r>
        </w:sdtContent>
      </w:sdt>
    </w:p>
    <w:p w14:paraId="03152212" w14:textId="77777777" w:rsidR="00274C69" w:rsidRDefault="00562085">
      <w:pPr>
        <w:pStyle w:val="BodyText"/>
        <w:ind w:left="417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416B04D2" wp14:editId="41A4B9EA">
                <wp:simplePos x="0" y="0"/>
                <wp:positionH relativeFrom="page">
                  <wp:posOffset>725214</wp:posOffset>
                </wp:positionH>
                <wp:positionV relativeFrom="page">
                  <wp:posOffset>4114800</wp:posOffset>
                </wp:positionV>
                <wp:extent cx="960120" cy="0"/>
                <wp:effectExtent l="0" t="19050" r="49530" b="38100"/>
                <wp:wrapTopAndBottom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0120" cy="0"/>
                        </a:xfrm>
                        <a:prstGeom prst="line">
                          <a:avLst/>
                        </a:prstGeom>
                        <a:noFill/>
                        <a:ln w="51029">
                          <a:solidFill>
                            <a:srgbClr val="00ABC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 xmlns:pic="http://schemas.openxmlformats.org/drawingml/2006/picture" xmlns:a14="http://schemas.microsoft.com/office/drawing/2010/main" xmlns:a="http://schemas.openxmlformats.org/drawingml/2006/main">
            <w:pict w14:anchorId="404F500B">
              <v:line id="Straight Connector 2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spid="_x0000_s1026" strokecolor="#00abc8" strokeweight="1.41747mm" from="57.1pt,324pt" to="132.7pt,324pt" w14:anchorId="620999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">
                <w10:wrap type="topAndBottom" anchorx="page" anchory="page"/>
                <w10:anchorlock/>
              </v:line>
            </w:pict>
          </mc:Fallback>
        </mc:AlternateContent>
      </w:r>
    </w:p>
    <w:p w14:paraId="5CC8C6E8" w14:textId="77777777" w:rsidR="00274C69" w:rsidRDefault="00274C69">
      <w:pPr>
        <w:pStyle w:val="BodyText"/>
        <w:ind w:left="417"/>
      </w:pPr>
    </w:p>
    <w:p w14:paraId="1D839F3B" w14:textId="77777777" w:rsidR="00274C69" w:rsidRPr="00F355CE" w:rsidRDefault="00274C69" w:rsidP="007F003F">
      <w:pPr>
        <w:pStyle w:val="BodyText"/>
        <w:rPr>
          <w:rFonts w:ascii="Maison Neue Book" w:hAnsi="Maison Neue Book"/>
          <w:sz w:val="50"/>
          <w:szCs w:val="50"/>
        </w:rPr>
      </w:pPr>
    </w:p>
    <w:p w14:paraId="5D8068F5" w14:textId="77777777" w:rsidR="000978F4" w:rsidRPr="000978F4" w:rsidRDefault="000978F4" w:rsidP="00763933">
      <w:pPr>
        <w:pStyle w:val="BodyText"/>
        <w:rPr>
          <w:rFonts w:ascii="Maison Neue Book" w:hAnsi="Maison Neue Book"/>
          <w:color w:val="FFFFFF" w:themeColor="background1"/>
          <w:sz w:val="18"/>
          <w:szCs w:val="18"/>
        </w:rPr>
      </w:pPr>
    </w:p>
    <w:p w14:paraId="224766A2" w14:textId="77777777" w:rsidR="002E7DE2" w:rsidRDefault="002E7DE2" w:rsidP="00763933">
      <w:pPr>
        <w:pStyle w:val="BodyText"/>
        <w:rPr>
          <w:rFonts w:ascii="Maison Neue Book" w:hAnsi="Maison Neue Book"/>
          <w:color w:val="FFFFFF" w:themeColor="background1"/>
          <w:sz w:val="24"/>
          <w:szCs w:val="24"/>
        </w:rPr>
      </w:pPr>
    </w:p>
    <w:p w14:paraId="28391059" w14:textId="77777777" w:rsidR="00763933" w:rsidRPr="00763933" w:rsidRDefault="00763933" w:rsidP="00763933">
      <w:pPr>
        <w:pStyle w:val="BodyText"/>
        <w:rPr>
          <w:rFonts w:ascii="Maison Neue Book" w:hAnsi="Maison Neue Book"/>
          <w:sz w:val="24"/>
          <w:szCs w:val="24"/>
        </w:rPr>
      </w:pPr>
    </w:p>
    <w:p w14:paraId="3034E25A" w14:textId="77777777" w:rsidR="00274C69" w:rsidRDefault="00274C69">
      <w:pPr>
        <w:pStyle w:val="BodyText"/>
        <w:ind w:left="417"/>
      </w:pPr>
    </w:p>
    <w:p w14:paraId="77DC5D20" w14:textId="77777777" w:rsidR="00274C69" w:rsidRDefault="00274C69">
      <w:pPr>
        <w:pStyle w:val="BodyText"/>
        <w:ind w:left="417"/>
      </w:pPr>
    </w:p>
    <w:p w14:paraId="5BED8AEF" w14:textId="77777777" w:rsidR="00274C69" w:rsidRDefault="00274C69" w:rsidP="00F355CE">
      <w:pPr>
        <w:pStyle w:val="BodyText"/>
      </w:pPr>
    </w:p>
    <w:p w14:paraId="42F7EBD5" w14:textId="77777777" w:rsidR="00274C69" w:rsidRDefault="00274C69">
      <w:pPr>
        <w:pStyle w:val="BodyText"/>
        <w:ind w:left="417"/>
      </w:pPr>
    </w:p>
    <w:p w14:paraId="3C1F31A1" w14:textId="77777777" w:rsidR="00274C69" w:rsidRDefault="00274C69">
      <w:pPr>
        <w:pStyle w:val="BodyText"/>
        <w:ind w:left="417"/>
      </w:pPr>
    </w:p>
    <w:p w14:paraId="13BFD2DF" w14:textId="77777777" w:rsidR="00274C69" w:rsidRDefault="0016122F">
      <w:pPr>
        <w:pStyle w:val="BodyText"/>
        <w:ind w:left="417"/>
      </w:pPr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58244" behindDoc="0" locked="1" layoutInCell="1" allowOverlap="1" wp14:anchorId="677D26BD" wp14:editId="47440D9B">
                <wp:simplePos x="0" y="0"/>
                <wp:positionH relativeFrom="page">
                  <wp:posOffset>758825</wp:posOffset>
                </wp:positionH>
                <wp:positionV relativeFrom="page">
                  <wp:posOffset>9504045</wp:posOffset>
                </wp:positionV>
                <wp:extent cx="6446520" cy="1404620"/>
                <wp:effectExtent l="0" t="0" r="0" b="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65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24D2B" w14:textId="46606C25" w:rsidR="00382165" w:rsidRPr="00605AD3" w:rsidRDefault="00382165" w:rsidP="00856B64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  <w:tab w:val="center" w:pos="5040"/>
                                <w:tab w:val="right" w:pos="9900"/>
                              </w:tabs>
                              <w:jc w:val="both"/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</w:pPr>
                            <w:r w:rsidRPr="00605AD3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>This document contains unpublished confidential and proprietary information of Odessa. No disclosure or use of any of these materials may be made without the expressed written consent of Odessa. ©1998-20</w:t>
                            </w:r>
                            <w:r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>2</w:t>
                            </w:r>
                            <w:r w:rsidR="00AD0CD5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>2</w:t>
                            </w:r>
                            <w:r w:rsidRPr="00605AD3"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 xml:space="preserve"> Odessa. All Rights Reserved.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143FA479">
              <v:shapetype id="_x0000_t202" coordsize="21600,21600" o:spt="202" path="m,l,21600r21600,l21600,xe" w14:anchorId="677D26BD">
                <v:stroke joinstyle="miter"/>
                <v:path gradientshapeok="t" o:connecttype="rect"/>
              </v:shapetype>
              <v:shape id="Text Box 217" style="position:absolute;left:0;text-align:left;margin-left:59.75pt;margin-top:748.35pt;width:507.6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20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">
                <v:textbox style="mso-fit-shape-to-text:t">
                  <w:txbxContent>
                    <w:p w:rsidRPr="00605AD3" w:rsidR="00382165" w:rsidP="00856B64" w:rsidRDefault="00382165" w14:paraId="3F3DC96E" w14:textId="46606C25">
                      <w:pPr>
                        <w:pStyle w:val="Footer"/>
                        <w:tabs>
                          <w:tab w:val="clear" w:pos="4680"/>
                          <w:tab w:val="clear" w:pos="9360"/>
                          <w:tab w:val="center" w:pos="5040"/>
                          <w:tab w:val="right" w:pos="9900"/>
                        </w:tabs>
                        <w:jc w:val="both"/>
                        <w:rPr>
                          <w:color w:val="F2F2F2" w:themeColor="background1" w:themeShade="F2"/>
                          <w:sz w:val="16"/>
                          <w:szCs w:val="16"/>
                        </w:rPr>
                      </w:pPr>
                      <w:r w:rsidRPr="00605AD3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>This document contains unpublished confidential and proprietary information of Odessa. No disclosure or use of any of these materials may be made without the expressed written consent of Odessa. ©1998-20</w:t>
                      </w:r>
                      <w:r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>2</w:t>
                      </w:r>
                      <w:r w:rsidR="00AD0CD5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>2</w:t>
                      </w:r>
                      <w:r w:rsidRPr="00605AD3">
                        <w:rPr>
                          <w:color w:val="F2F2F2" w:themeColor="background1" w:themeShade="F2"/>
                          <w:sz w:val="16"/>
                          <w:szCs w:val="16"/>
                        </w:rPr>
                        <w:t xml:space="preserve"> Odessa. All Rights Reserved.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41095F46" w14:textId="77777777" w:rsidR="00274C69" w:rsidRDefault="00274C69">
      <w:pPr>
        <w:pStyle w:val="BodyText"/>
        <w:ind w:left="417"/>
      </w:pPr>
    </w:p>
    <w:p w14:paraId="1F98C4FE" w14:textId="77777777" w:rsidR="00274C69" w:rsidRDefault="00274C69">
      <w:pPr>
        <w:pStyle w:val="BodyText"/>
        <w:ind w:left="417"/>
      </w:pPr>
    </w:p>
    <w:p w14:paraId="42C9FF78" w14:textId="77777777" w:rsidR="00274C69" w:rsidRDefault="00274C69">
      <w:pPr>
        <w:pStyle w:val="BodyText"/>
        <w:ind w:left="417"/>
      </w:pPr>
    </w:p>
    <w:p w14:paraId="5A5A651A" w14:textId="77777777" w:rsidR="00274C69" w:rsidRDefault="00274C69">
      <w:pPr>
        <w:pStyle w:val="BodyText"/>
        <w:ind w:left="417"/>
      </w:pPr>
    </w:p>
    <w:p w14:paraId="58E56D5C" w14:textId="77777777" w:rsidR="00274C69" w:rsidRDefault="000978F4">
      <w:pPr>
        <w:pStyle w:val="BodyText"/>
        <w:ind w:left="417"/>
      </w:pPr>
      <w:r>
        <w:rPr>
          <w:noProof/>
          <w:lang w:bidi="ar-SA"/>
        </w:rPr>
        <w:drawing>
          <wp:anchor distT="0" distB="0" distL="114300" distR="114300" simplePos="0" relativeHeight="251658243" behindDoc="0" locked="1" layoutInCell="1" allowOverlap="1" wp14:anchorId="18CAD132" wp14:editId="37C8357E">
            <wp:simplePos x="0" y="0"/>
            <wp:positionH relativeFrom="page">
              <wp:posOffset>-54610</wp:posOffset>
            </wp:positionH>
            <wp:positionV relativeFrom="page">
              <wp:posOffset>6602095</wp:posOffset>
            </wp:positionV>
            <wp:extent cx="7955280" cy="3465576"/>
            <wp:effectExtent l="0" t="0" r="7620" b="1905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3465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1573B" w14:textId="77777777" w:rsidR="00274C69" w:rsidRDefault="00274C69">
      <w:pPr>
        <w:pStyle w:val="BodyText"/>
        <w:ind w:left="417"/>
      </w:pPr>
    </w:p>
    <w:p w14:paraId="6C9C7974" w14:textId="77777777" w:rsidR="00274C69" w:rsidRDefault="00274C69">
      <w:pPr>
        <w:pStyle w:val="BodyText"/>
        <w:ind w:left="417"/>
      </w:pPr>
    </w:p>
    <w:p w14:paraId="49EC3D45" w14:textId="77777777" w:rsidR="00274C69" w:rsidRDefault="00274C69">
      <w:pPr>
        <w:pStyle w:val="BodyText"/>
        <w:ind w:left="417"/>
      </w:pPr>
    </w:p>
    <w:p w14:paraId="06F749BA" w14:textId="77777777" w:rsidR="00274C69" w:rsidRDefault="00274C69">
      <w:pPr>
        <w:pStyle w:val="BodyText"/>
        <w:ind w:left="417"/>
      </w:pPr>
    </w:p>
    <w:p w14:paraId="57D406E3" w14:textId="77777777" w:rsidR="00274C69" w:rsidRDefault="00274C69">
      <w:pPr>
        <w:pStyle w:val="BodyText"/>
        <w:ind w:left="417"/>
      </w:pPr>
    </w:p>
    <w:p w14:paraId="7C1913A5" w14:textId="77777777" w:rsidR="00274C69" w:rsidRDefault="00274C69">
      <w:pPr>
        <w:pStyle w:val="BodyText"/>
        <w:ind w:left="417"/>
      </w:pPr>
    </w:p>
    <w:p w14:paraId="69139155" w14:textId="77777777" w:rsidR="00274C69" w:rsidRDefault="00274C69">
      <w:pPr>
        <w:pStyle w:val="BodyText"/>
        <w:ind w:left="417"/>
      </w:pPr>
    </w:p>
    <w:p w14:paraId="2EBB5567" w14:textId="77777777" w:rsidR="00274C69" w:rsidRDefault="00274C69">
      <w:pPr>
        <w:pStyle w:val="BodyText"/>
        <w:ind w:left="417"/>
      </w:pPr>
    </w:p>
    <w:p w14:paraId="63C81CFE" w14:textId="77777777" w:rsidR="00274C69" w:rsidRDefault="00274C69">
      <w:pPr>
        <w:pStyle w:val="BodyText"/>
        <w:ind w:left="417"/>
      </w:pPr>
    </w:p>
    <w:p w14:paraId="0F0D2E8B" w14:textId="77777777" w:rsidR="00274C69" w:rsidRDefault="00274C69">
      <w:pPr>
        <w:pStyle w:val="BodyText"/>
        <w:ind w:left="417"/>
      </w:pPr>
    </w:p>
    <w:p w14:paraId="07BF3E0D" w14:textId="77777777" w:rsidR="00274C69" w:rsidRDefault="00274C69">
      <w:pPr>
        <w:pStyle w:val="BodyText"/>
        <w:ind w:left="417"/>
      </w:pPr>
    </w:p>
    <w:p w14:paraId="4EBC2B00" w14:textId="77777777" w:rsidR="00274C69" w:rsidRDefault="00274C69">
      <w:pPr>
        <w:pStyle w:val="BodyText"/>
        <w:ind w:left="417"/>
      </w:pPr>
    </w:p>
    <w:p w14:paraId="5C07438A" w14:textId="77777777" w:rsidR="00C332DB" w:rsidRDefault="00C332DB" w:rsidP="0057668F"/>
    <w:p w14:paraId="0E830661" w14:textId="77777777" w:rsidR="00C332DB" w:rsidRDefault="00C332DB" w:rsidP="0057668F"/>
    <w:p w14:paraId="18FAE363" w14:textId="77777777" w:rsidR="00C332DB" w:rsidRDefault="00C332DB" w:rsidP="0057668F"/>
    <w:p w14:paraId="41E7741B" w14:textId="77777777" w:rsidR="00C332DB" w:rsidRDefault="00C332DB" w:rsidP="0057668F"/>
    <w:p w14:paraId="1D3D7BA2" w14:textId="77777777" w:rsidR="00C332DB" w:rsidRDefault="00C332DB" w:rsidP="0057668F"/>
    <w:p w14:paraId="28DB49AB" w14:textId="675E06F3" w:rsidR="00EB2435" w:rsidRDefault="004914EE" w:rsidP="0057668F">
      <w:r>
        <w:t>Document revision history.</w:t>
      </w:r>
    </w:p>
    <w:p w14:paraId="6EC83B8F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772DBB7F" w14:textId="307EE848" w:rsidR="00C332DB" w:rsidRDefault="00C332DB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FA1D06D" w14:textId="77777777" w:rsidR="00C332DB" w:rsidRDefault="00C332DB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65270480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4E49A3D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70FDD3AC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54AE728E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436DA234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5FF47EF4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41B73D38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tbl>
      <w:tblPr>
        <w:tblStyle w:val="ListTable4-Accent5"/>
        <w:tblpPr w:leftFromText="180" w:rightFromText="180" w:vertAnchor="text" w:horzAnchor="margin" w:tblpY="33"/>
        <w:tblW w:w="0" w:type="auto"/>
        <w:tblLook w:val="04A0" w:firstRow="1" w:lastRow="0" w:firstColumn="1" w:lastColumn="0" w:noHBand="0" w:noVBand="1"/>
      </w:tblPr>
      <w:tblGrid>
        <w:gridCol w:w="1985"/>
        <w:gridCol w:w="3970"/>
        <w:gridCol w:w="2821"/>
      </w:tblGrid>
      <w:tr w:rsidR="00012F72" w14:paraId="004281CE" w14:textId="77777777" w:rsidTr="00012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bottom w:val="nil"/>
            </w:tcBorders>
            <w:shd w:val="clear" w:color="auto" w:fill="263746" w:themeFill="text2"/>
          </w:tcPr>
          <w:p w14:paraId="111A6ACD" w14:textId="77777777" w:rsidR="00012F72" w:rsidRPr="004914EE" w:rsidRDefault="00012F72" w:rsidP="00012F72">
            <w:pPr>
              <w:pStyle w:val="BodyText"/>
              <w:rPr>
                <w:color w:val="FFFFFF" w:themeColor="background1"/>
                <w:sz w:val="20"/>
              </w:rPr>
            </w:pPr>
            <w:r w:rsidRPr="004914EE">
              <w:rPr>
                <w:color w:val="FFFFFF" w:themeColor="background1"/>
                <w:sz w:val="20"/>
              </w:rPr>
              <w:t>Date</w:t>
            </w:r>
          </w:p>
        </w:tc>
        <w:tc>
          <w:tcPr>
            <w:tcW w:w="3970" w:type="dxa"/>
            <w:tcBorders>
              <w:bottom w:val="nil"/>
            </w:tcBorders>
            <w:shd w:val="clear" w:color="auto" w:fill="263746" w:themeFill="text2"/>
          </w:tcPr>
          <w:p w14:paraId="3D7FFCEF" w14:textId="77777777" w:rsidR="00012F72" w:rsidRPr="004914EE" w:rsidRDefault="00012F72" w:rsidP="00012F7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</w:rPr>
            </w:pPr>
            <w:r w:rsidRPr="004914EE">
              <w:rPr>
                <w:color w:val="FFFFFF" w:themeColor="background1"/>
                <w:sz w:val="20"/>
              </w:rPr>
              <w:t>Description</w:t>
            </w:r>
          </w:p>
        </w:tc>
        <w:tc>
          <w:tcPr>
            <w:tcW w:w="2821" w:type="dxa"/>
            <w:tcBorders>
              <w:bottom w:val="nil"/>
            </w:tcBorders>
            <w:shd w:val="clear" w:color="auto" w:fill="263746" w:themeFill="text2"/>
          </w:tcPr>
          <w:p w14:paraId="72173B15" w14:textId="77777777" w:rsidR="00012F72" w:rsidRPr="004914EE" w:rsidRDefault="00012F72" w:rsidP="00012F72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</w:rPr>
            </w:pPr>
            <w:r w:rsidRPr="004914EE">
              <w:rPr>
                <w:color w:val="FFFFFF" w:themeColor="background1"/>
                <w:sz w:val="20"/>
              </w:rPr>
              <w:t>Author</w:t>
            </w:r>
            <w:r>
              <w:rPr>
                <w:color w:val="FFFFFF" w:themeColor="background1"/>
                <w:sz w:val="20"/>
              </w:rPr>
              <w:t>s</w:t>
            </w:r>
          </w:p>
        </w:tc>
      </w:tr>
      <w:tr w:rsidR="00012F72" w14:paraId="0F8F534B" w14:textId="77777777" w:rsidTr="00012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nil"/>
              <w:left w:val="nil"/>
              <w:bottom w:val="nil"/>
            </w:tcBorders>
          </w:tcPr>
          <w:p w14:paraId="127A61FA" w14:textId="5339CE9B" w:rsidR="00012F72" w:rsidRPr="004914EE" w:rsidRDefault="00012F72" w:rsidP="00012F72">
            <w:pPr>
              <w:pStyle w:val="BodyText"/>
              <w:rPr>
                <w:sz w:val="20"/>
              </w:rPr>
            </w:pPr>
          </w:p>
        </w:tc>
        <w:tc>
          <w:tcPr>
            <w:tcW w:w="3970" w:type="dxa"/>
            <w:tcBorders>
              <w:top w:val="nil"/>
              <w:bottom w:val="nil"/>
            </w:tcBorders>
          </w:tcPr>
          <w:p w14:paraId="7C0D78C1" w14:textId="77777777" w:rsidR="00012F72" w:rsidRPr="004914EE" w:rsidRDefault="00012F72" w:rsidP="00012F7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Created</w:t>
            </w:r>
          </w:p>
        </w:tc>
        <w:tc>
          <w:tcPr>
            <w:tcW w:w="2821" w:type="dxa"/>
            <w:tcBorders>
              <w:top w:val="nil"/>
              <w:bottom w:val="nil"/>
              <w:right w:val="nil"/>
            </w:tcBorders>
          </w:tcPr>
          <w:p w14:paraId="2BDE7084" w14:textId="39797088" w:rsidR="00012F72" w:rsidRPr="004914EE" w:rsidRDefault="00986EBF" w:rsidP="00012F7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Pavithra Selvaraj</w:t>
            </w:r>
          </w:p>
        </w:tc>
      </w:tr>
    </w:tbl>
    <w:p w14:paraId="2CEBC142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6B61D9D7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3EEF748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1914778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5D6F96EA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1CFD846C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44CDEEE9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B534C05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35981A75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73BCEA6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3C738F78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3853CE47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21D51EA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39DC2280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4D244D96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4C1501C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72AE2C5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134A5392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574BDC4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AA0C4C0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54A8A43C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64B16B42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56CBE8A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37D65567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34971CC5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4378EEE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2730061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10E23A65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51E6EE2A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34B97F4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6112530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7ACC6917" w14:textId="77777777" w:rsidR="003237F8" w:rsidRDefault="003237F8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67C2B834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8D9A8A3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76569FB6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7036EF89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68E26C84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67880E3B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5D94BE7B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28EC3D72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700454AD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F0785DA" w14:textId="77777777" w:rsidR="00505942" w:rsidRDefault="00505942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EE8A293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0DB1A7C3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737DACD1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375BCAFB" w14:textId="77777777" w:rsidR="000315A5" w:rsidRDefault="000315A5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</w:p>
    <w:p w14:paraId="5786DF2A" w14:textId="7D49DC06" w:rsidR="000315A5" w:rsidRDefault="006D3760" w:rsidP="00071F76">
      <w:pPr>
        <w:pStyle w:val="Footer"/>
        <w:tabs>
          <w:tab w:val="clear" w:pos="4680"/>
          <w:tab w:val="clear" w:pos="9360"/>
          <w:tab w:val="center" w:pos="5040"/>
          <w:tab w:val="right" w:pos="9810"/>
        </w:tabs>
        <w:rPr>
          <w:color w:val="3F3F3F" w:themeColor="text1"/>
          <w:sz w:val="16"/>
          <w:szCs w:val="16"/>
        </w:rPr>
      </w:pPr>
      <w:r>
        <w:rPr>
          <w:color w:val="3F3F3F" w:themeColor="text1"/>
          <w:sz w:val="16"/>
          <w:szCs w:val="16"/>
        </w:rPr>
        <w:softHyphen/>
      </w:r>
      <w:r>
        <w:rPr>
          <w:color w:val="3F3F3F" w:themeColor="text1"/>
          <w:sz w:val="16"/>
          <w:szCs w:val="16"/>
        </w:rPr>
        <w:softHyphen/>
      </w:r>
    </w:p>
    <w:bookmarkStart w:id="0" w:name="_Toc500106019" w:displacedByCustomXml="next"/>
    <w:bookmarkStart w:id="1" w:name="_Toc500105641" w:displacedByCustomXml="next"/>
    <w:bookmarkStart w:id="2" w:name="_Toc500105535" w:displacedByCustomXml="next"/>
    <w:sdt>
      <w:sdtPr>
        <w:rPr>
          <w:rFonts w:ascii="Calibri" w:eastAsia="Times New Roman" w:hAnsi="Calibri" w:cs="Times New Roman"/>
          <w:color w:val="534F4B" w:themeColor="accent6" w:themeShade="80"/>
          <w:sz w:val="21"/>
          <w:szCs w:val="22"/>
          <w:lang w:bidi="en-US"/>
        </w:rPr>
        <w:id w:val="13824462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2C423F" w14:textId="77777777" w:rsidR="00C12EF9" w:rsidRDefault="00C12EF9">
          <w:pPr>
            <w:pStyle w:val="TOCHeading"/>
          </w:pPr>
          <w:r>
            <w:t>Contents</w:t>
          </w:r>
        </w:p>
        <w:p w14:paraId="154AA1AB" w14:textId="698AE290" w:rsidR="00993767" w:rsidRDefault="00C12EF9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681060" w:history="1">
            <w:r w:rsidR="00993767" w:rsidRPr="00B14E93">
              <w:rPr>
                <w:rStyle w:val="Hyperlink"/>
                <w:rFonts w:eastAsiaTheme="majorEastAsia"/>
                <w:noProof/>
              </w:rPr>
              <w:t>1.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Introduction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_Toc140681060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4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6B28D4DE" w14:textId="02BD1814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1" w:history="1">
            <w:r w:rsidR="00993767" w:rsidRPr="00B14E93">
              <w:rPr>
                <w:rStyle w:val="Hyperlink"/>
                <w:rFonts w:eastAsiaTheme="majorEastAsia"/>
                <w:noProof/>
              </w:rPr>
              <w:t>1.1.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Objective of this Document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_Toc140681061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4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187B27E3" w14:textId="6194DBE8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2" w:history="1">
            <w:r w:rsidR="00993767" w:rsidRPr="00B14E93">
              <w:rPr>
                <w:rStyle w:val="Hyperlink"/>
                <w:rFonts w:eastAsiaTheme="majorEastAsia"/>
                <w:noProof/>
              </w:rPr>
              <w:t>1.2.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Intended Audience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_Toc140681062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4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47B5DDD8" w14:textId="6A346D6A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3" w:history="1">
            <w:r w:rsidR="00993767" w:rsidRPr="00B14E93">
              <w:rPr>
                <w:rStyle w:val="Hyperlink"/>
                <w:rFonts w:eastAsiaTheme="majorEastAsia"/>
                <w:noProof/>
              </w:rPr>
              <w:t>1.3.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Out Of Scope: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_Toc140681063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4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270C9205" w14:textId="78C90A89" w:rsidR="0099376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4" w:history="1">
            <w:r w:rsidR="00993767" w:rsidRPr="00B14E93">
              <w:rPr>
                <w:rStyle w:val="Hyperlink"/>
                <w:rFonts w:eastAsiaTheme="majorEastAsia"/>
                <w:noProof/>
              </w:rPr>
              <w:t>2.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Arch Diagram: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_Toc140681064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5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284A8888" w14:textId="0B680DFB" w:rsidR="0099376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5" w:history="1">
            <w:r w:rsidR="00993767" w:rsidRPr="00B14E93">
              <w:rPr>
                <w:rStyle w:val="Hyperlink"/>
                <w:rFonts w:eastAsiaTheme="majorEastAsia"/>
                <w:noProof/>
              </w:rPr>
              <w:t>3.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Configuration: Alerts &amp; Notifications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_Toc140681065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5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4E64A485" w14:textId="53B8E9DA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6" w:history="1">
            <w:r w:rsidR="00993767" w:rsidRPr="00B14E93">
              <w:rPr>
                <w:rStyle w:val="Hyperlink"/>
                <w:rFonts w:eastAsiaTheme="majorEastAsia"/>
                <w:noProof/>
              </w:rPr>
              <w:t>3.1.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Odessa Push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_Toc140681066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5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0608575D" w14:textId="61C0C358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7" w:history="1">
            <w:r w:rsidR="00993767" w:rsidRPr="00B14E93">
              <w:rPr>
                <w:rStyle w:val="Hyperlink"/>
                <w:rFonts w:eastAsiaTheme="majorEastAsia"/>
                <w:noProof/>
              </w:rPr>
              <w:t>3.2.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Alerts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_Toc140681067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5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090C447C" w14:textId="60CDBE45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8" w:history="1">
            <w:r w:rsidR="00993767" w:rsidRPr="00B14E93">
              <w:rPr>
                <w:rStyle w:val="Hyperlink"/>
                <w:rFonts w:eastAsiaTheme="majorEastAsia"/>
                <w:noProof/>
              </w:rPr>
              <w:t>3.3.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NewRelic &amp; ServiceNow: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_Toc140681068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6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36ABF747" w14:textId="5E188F47" w:rsidR="0099376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69" w:history="1">
            <w:r w:rsidR="00993767" w:rsidRPr="00B14E93">
              <w:rPr>
                <w:rStyle w:val="Hyperlink"/>
                <w:rFonts w:eastAsiaTheme="majorEastAsia"/>
                <w:noProof/>
              </w:rPr>
              <w:t>4.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Understanding Errors in detail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_Toc140681069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6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7E3A3B67" w14:textId="7A4A585C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0" w:history="1">
            <w:r w:rsidR="00993767" w:rsidRPr="00B14E93">
              <w:rPr>
                <w:rStyle w:val="Hyperlink"/>
                <w:rFonts w:eastAsiaTheme="majorEastAsia"/>
                <w:noProof/>
              </w:rPr>
              <w:t>4.1.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Error Classifications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_Toc140681070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6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1B05CBBE" w14:textId="41F2790A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1" w:history="1">
            <w:r w:rsidR="00993767" w:rsidRPr="00B14E93">
              <w:rPr>
                <w:rStyle w:val="Hyperlink"/>
                <w:rFonts w:eastAsiaTheme="majorEastAsia"/>
                <w:noProof/>
              </w:rPr>
              <w:t>4.2.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Inbound API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_Toc140681071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6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4865EC19" w14:textId="7C80D2A1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2" w:history="1">
            <w:r w:rsidR="00993767" w:rsidRPr="00B14E93">
              <w:rPr>
                <w:rStyle w:val="Hyperlink"/>
                <w:rFonts w:eastAsiaTheme="majorEastAsia"/>
                <w:noProof/>
              </w:rPr>
              <w:t>4.3.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Outbound API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_Toc140681072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7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091F5E24" w14:textId="7952BC9E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3" w:history="1">
            <w:r w:rsidR="00993767" w:rsidRPr="00B14E93">
              <w:rPr>
                <w:rStyle w:val="Hyperlink"/>
                <w:rFonts w:eastAsiaTheme="majorEastAsia"/>
                <w:noProof/>
              </w:rPr>
              <w:t>4.4.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Incoming Message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_Toc140681073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7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136B4381" w14:textId="19D3CFE7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4" w:history="1">
            <w:r w:rsidR="00993767" w:rsidRPr="00B14E93">
              <w:rPr>
                <w:rStyle w:val="Hyperlink"/>
                <w:rFonts w:eastAsiaTheme="majorEastAsia"/>
                <w:noProof/>
              </w:rPr>
              <w:t>4.5.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Outgoing Message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_Toc140681074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8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150956BA" w14:textId="4E5A60C4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5" w:history="1">
            <w:r w:rsidR="00993767" w:rsidRPr="00B14E93">
              <w:rPr>
                <w:rStyle w:val="Hyperlink"/>
                <w:rFonts w:eastAsiaTheme="majorEastAsia"/>
                <w:noProof/>
              </w:rPr>
              <w:t>4.6.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Job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_Toc140681075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9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2250CD27" w14:textId="5163C1D1" w:rsidR="00993767" w:rsidRDefault="00000000">
          <w:pPr>
            <w:pStyle w:val="TOC2"/>
            <w:tabs>
              <w:tab w:val="left" w:pos="11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6" w:history="1">
            <w:r w:rsidR="00993767" w:rsidRPr="00B14E93">
              <w:rPr>
                <w:rStyle w:val="Hyperlink"/>
                <w:rFonts w:eastAsiaTheme="majorEastAsia"/>
                <w:noProof/>
              </w:rPr>
              <w:t>4.6.1.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Core Jobs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_Toc140681076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9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10DB11C2" w14:textId="6F2BA2CC" w:rsidR="00993767" w:rsidRDefault="00000000">
          <w:pPr>
            <w:pStyle w:val="TOC2"/>
            <w:tabs>
              <w:tab w:val="left" w:pos="11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7" w:history="1">
            <w:r w:rsidR="00993767" w:rsidRPr="00B14E93">
              <w:rPr>
                <w:rStyle w:val="Hyperlink"/>
                <w:rFonts w:eastAsiaTheme="majorEastAsia"/>
                <w:noProof/>
              </w:rPr>
              <w:t>4.6.2.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Datahub Extract Job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_Toc140681077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11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3F4508FB" w14:textId="6A65720A" w:rsidR="00993767" w:rsidRDefault="00000000">
          <w:pPr>
            <w:pStyle w:val="TOC2"/>
            <w:tabs>
              <w:tab w:val="left" w:pos="110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8" w:history="1">
            <w:r w:rsidR="00993767" w:rsidRPr="00B14E93">
              <w:rPr>
                <w:rStyle w:val="Hyperlink"/>
                <w:rFonts w:eastAsiaTheme="majorEastAsia"/>
                <w:noProof/>
              </w:rPr>
              <w:t>4.6.3.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ETL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_Toc140681078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14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5676664A" w14:textId="7FB3C36C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79" w:history="1">
            <w:r w:rsidR="00993767" w:rsidRPr="00B14E93">
              <w:rPr>
                <w:rStyle w:val="Hyperlink"/>
                <w:rFonts w:eastAsiaTheme="majorEastAsia"/>
                <w:noProof/>
              </w:rPr>
              <w:t>4.7.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Background Event Monitor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_Toc140681079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15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173F0E4F" w14:textId="36B41360" w:rsidR="00993767" w:rsidRDefault="00000000">
          <w:pPr>
            <w:pStyle w:val="TOC2"/>
            <w:tabs>
              <w:tab w:val="left" w:pos="880"/>
              <w:tab w:val="right" w:leader="dot" w:pos="9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80" w:history="1">
            <w:r w:rsidR="00993767" w:rsidRPr="00B14E93">
              <w:rPr>
                <w:rStyle w:val="Hyperlink"/>
                <w:rFonts w:eastAsiaTheme="majorEastAsia"/>
                <w:noProof/>
              </w:rPr>
              <w:t>4.8.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Exception Logs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_Toc140681080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17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6914B5FA" w14:textId="08E298F7" w:rsidR="0099376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bidi="ar-SA"/>
              <w14:ligatures w14:val="standardContextual"/>
            </w:rPr>
          </w:pPr>
          <w:hyperlink w:anchor="_Toc140681081" w:history="1">
            <w:r w:rsidR="00993767" w:rsidRPr="00B14E93">
              <w:rPr>
                <w:rStyle w:val="Hyperlink"/>
                <w:rFonts w:eastAsiaTheme="majorEastAsia"/>
                <w:noProof/>
              </w:rPr>
              <w:t>5.</w:t>
            </w:r>
            <w:r w:rsidR="0099376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bidi="ar-SA"/>
                <w14:ligatures w14:val="standardContextual"/>
              </w:rPr>
              <w:tab/>
            </w:r>
            <w:r w:rsidR="00993767" w:rsidRPr="00B14E93">
              <w:rPr>
                <w:rStyle w:val="Hyperlink"/>
                <w:rFonts w:eastAsiaTheme="majorEastAsia"/>
                <w:noProof/>
              </w:rPr>
              <w:t>Support Action:</w:t>
            </w:r>
            <w:r w:rsidR="00993767">
              <w:rPr>
                <w:noProof/>
                <w:webHidden/>
              </w:rPr>
              <w:tab/>
            </w:r>
            <w:r w:rsidR="00993767">
              <w:rPr>
                <w:noProof/>
                <w:webHidden/>
              </w:rPr>
              <w:fldChar w:fldCharType="begin"/>
            </w:r>
            <w:r w:rsidR="00993767">
              <w:rPr>
                <w:noProof/>
                <w:webHidden/>
              </w:rPr>
              <w:instrText xml:space="preserve"> PAGEREF _Toc140681081 \h </w:instrText>
            </w:r>
            <w:r w:rsidR="00993767">
              <w:rPr>
                <w:noProof/>
                <w:webHidden/>
              </w:rPr>
            </w:r>
            <w:r w:rsidR="00993767">
              <w:rPr>
                <w:noProof/>
                <w:webHidden/>
              </w:rPr>
              <w:fldChar w:fldCharType="separate"/>
            </w:r>
            <w:r w:rsidR="00993767">
              <w:rPr>
                <w:noProof/>
                <w:webHidden/>
              </w:rPr>
              <w:t>17</w:t>
            </w:r>
            <w:r w:rsidR="00993767">
              <w:rPr>
                <w:noProof/>
                <w:webHidden/>
              </w:rPr>
              <w:fldChar w:fldCharType="end"/>
            </w:r>
          </w:hyperlink>
        </w:p>
        <w:p w14:paraId="74CD6F92" w14:textId="5A962A62" w:rsidR="00C12EF9" w:rsidRDefault="00C12EF9">
          <w:r>
            <w:rPr>
              <w:sz w:val="20"/>
            </w:rPr>
            <w:fldChar w:fldCharType="end"/>
          </w:r>
        </w:p>
      </w:sdtContent>
    </w:sdt>
    <w:p w14:paraId="083E2303" w14:textId="77777777" w:rsidR="00C12EF9" w:rsidRDefault="00C12EF9" w:rsidP="00C12EF9"/>
    <w:p w14:paraId="52D1DE04" w14:textId="77777777" w:rsidR="00EE4A78" w:rsidRDefault="00EE4A78" w:rsidP="00C12EF9"/>
    <w:p w14:paraId="583F1492" w14:textId="77777777" w:rsidR="00EE4A78" w:rsidRDefault="00EE4A78" w:rsidP="00C12EF9"/>
    <w:p w14:paraId="07050C12" w14:textId="77777777" w:rsidR="00EE4A78" w:rsidRDefault="00EE4A78" w:rsidP="00C12EF9"/>
    <w:p w14:paraId="67ACB8A6" w14:textId="77777777" w:rsidR="00EE4A78" w:rsidRDefault="00EE4A78" w:rsidP="00C12EF9"/>
    <w:p w14:paraId="6834954A" w14:textId="77777777" w:rsidR="00EE4A78" w:rsidRDefault="00EE4A78" w:rsidP="00C12EF9"/>
    <w:p w14:paraId="445021AE" w14:textId="77777777" w:rsidR="00EE4A78" w:rsidRDefault="00EE4A78" w:rsidP="00C12EF9"/>
    <w:p w14:paraId="5128FC55" w14:textId="77777777" w:rsidR="00EE4A78" w:rsidRDefault="00EE4A78" w:rsidP="00C12EF9"/>
    <w:p w14:paraId="2C6526D7" w14:textId="77777777" w:rsidR="00EE4A78" w:rsidRDefault="00EE4A78" w:rsidP="00C12EF9"/>
    <w:p w14:paraId="3F8FD767" w14:textId="77777777" w:rsidR="00EE4A78" w:rsidRDefault="00EE4A78" w:rsidP="00C12EF9"/>
    <w:p w14:paraId="0C476755" w14:textId="77777777" w:rsidR="00EE4A78" w:rsidRDefault="00EE4A78" w:rsidP="00C12EF9"/>
    <w:p w14:paraId="2A53E459" w14:textId="77777777" w:rsidR="00EE4A78" w:rsidRDefault="00EE4A78" w:rsidP="00C12EF9"/>
    <w:p w14:paraId="6F6BF435" w14:textId="77777777" w:rsidR="004508AD" w:rsidRDefault="004508AD" w:rsidP="00C12EF9"/>
    <w:p w14:paraId="1B849935" w14:textId="77777777" w:rsidR="00EE4A78" w:rsidRDefault="00EE4A78" w:rsidP="00C12EF9"/>
    <w:p w14:paraId="48F634C9" w14:textId="77777777" w:rsidR="00EE4A78" w:rsidRDefault="00EE4A78" w:rsidP="00C12EF9"/>
    <w:p w14:paraId="2853D525" w14:textId="77777777" w:rsidR="00EE4A78" w:rsidRDefault="00EE4A78" w:rsidP="00C12EF9"/>
    <w:p w14:paraId="3324A2EA" w14:textId="77777777" w:rsidR="00EE4A78" w:rsidRDefault="00EE4A78" w:rsidP="00C12EF9"/>
    <w:p w14:paraId="1F8AC6DF" w14:textId="77777777" w:rsidR="00EE4A78" w:rsidRDefault="00EE4A78" w:rsidP="00C12EF9"/>
    <w:p w14:paraId="29FC2704" w14:textId="77777777" w:rsidR="00EE4A78" w:rsidRDefault="00EE4A78" w:rsidP="00C12EF9"/>
    <w:p w14:paraId="49717B4D" w14:textId="77777777" w:rsidR="00EE4A78" w:rsidRDefault="00EE4A78" w:rsidP="00C12EF9"/>
    <w:p w14:paraId="21941151" w14:textId="77777777" w:rsidR="00EE4A78" w:rsidRDefault="00EE4A78" w:rsidP="00C12EF9"/>
    <w:p w14:paraId="486909D2" w14:textId="77777777" w:rsidR="00EE4A78" w:rsidRDefault="00EE4A78" w:rsidP="00C12EF9"/>
    <w:p w14:paraId="00AA9C61" w14:textId="77777777" w:rsidR="00EE4A78" w:rsidRDefault="00EE4A78" w:rsidP="00C12EF9"/>
    <w:p w14:paraId="2C3DD59C" w14:textId="77777777" w:rsidR="00EE4A78" w:rsidRDefault="00EE4A78" w:rsidP="00C12EF9"/>
    <w:p w14:paraId="2B011629" w14:textId="77777777" w:rsidR="005447FF" w:rsidRDefault="00DE6807">
      <w:pPr>
        <w:pStyle w:val="Heading1"/>
        <w:numPr>
          <w:ilvl w:val="0"/>
          <w:numId w:val="2"/>
        </w:numPr>
        <w:ind w:left="720"/>
      </w:pPr>
      <w:bookmarkStart w:id="3" w:name="_Toc140681060"/>
      <w:bookmarkStart w:id="4" w:name="_Toc507700316"/>
      <w:bookmarkEnd w:id="2"/>
      <w:bookmarkEnd w:id="1"/>
      <w:bookmarkEnd w:id="0"/>
      <w:r>
        <w:t>Introduction</w:t>
      </w:r>
      <w:bookmarkEnd w:id="3"/>
    </w:p>
    <w:p w14:paraId="5BF40A2E" w14:textId="573DBE26" w:rsidR="00FC5045" w:rsidRPr="00FC5045" w:rsidRDefault="00FC5045">
      <w:pPr>
        <w:pStyle w:val="Heading2"/>
        <w:numPr>
          <w:ilvl w:val="1"/>
          <w:numId w:val="8"/>
        </w:numPr>
        <w:spacing w:line="276" w:lineRule="auto"/>
      </w:pPr>
      <w:bookmarkStart w:id="5" w:name="_Toc507700317"/>
      <w:bookmarkStart w:id="6" w:name="_Toc134635957"/>
      <w:bookmarkStart w:id="7" w:name="_Toc140681061"/>
      <w:r>
        <w:t>Objective of this Document</w:t>
      </w:r>
      <w:bookmarkEnd w:id="5"/>
      <w:bookmarkEnd w:id="6"/>
      <w:bookmarkEnd w:id="7"/>
    </w:p>
    <w:p w14:paraId="3A29898D" w14:textId="30EA6A18" w:rsidR="009372AF" w:rsidRDefault="00573CF6" w:rsidP="00573CF6">
      <w:pPr>
        <w:ind w:left="720"/>
      </w:pPr>
      <w:r>
        <w:t xml:space="preserve">This playbook provides </w:t>
      </w:r>
      <w:r w:rsidR="00402BB8">
        <w:t xml:space="preserve">details on </w:t>
      </w:r>
      <w:r>
        <w:t xml:space="preserve">what are the different type of logs generated by Odessa Core Application, </w:t>
      </w:r>
      <w:r w:rsidR="000361B3">
        <w:t>how they are pushed to Azure Log Analytics</w:t>
      </w:r>
      <w:r w:rsidR="00DD1C77">
        <w:t xml:space="preserve"> and</w:t>
      </w:r>
      <w:r w:rsidR="000361B3">
        <w:t xml:space="preserve"> </w:t>
      </w:r>
      <w:r>
        <w:t xml:space="preserve">how to </w:t>
      </w:r>
      <w:r w:rsidR="000361B3">
        <w:t xml:space="preserve">get more details of </w:t>
      </w:r>
      <w:r>
        <w:t xml:space="preserve">the </w:t>
      </w:r>
      <w:r w:rsidR="000361B3">
        <w:t>error</w:t>
      </w:r>
      <w:r>
        <w:t>.</w:t>
      </w:r>
      <w:bookmarkEnd w:id="4"/>
    </w:p>
    <w:p w14:paraId="5663816B" w14:textId="77777777" w:rsidR="00AC4B1F" w:rsidRDefault="00AC4B1F">
      <w:pPr>
        <w:pStyle w:val="Heading2"/>
        <w:numPr>
          <w:ilvl w:val="1"/>
          <w:numId w:val="2"/>
        </w:numPr>
        <w:spacing w:line="276" w:lineRule="auto"/>
      </w:pPr>
      <w:bookmarkStart w:id="8" w:name="_Toc134635958"/>
      <w:bookmarkStart w:id="9" w:name="_Toc140681062"/>
      <w:r w:rsidRPr="008B75B3">
        <w:t>Intended Audience</w:t>
      </w:r>
      <w:bookmarkEnd w:id="8"/>
      <w:bookmarkEnd w:id="9"/>
    </w:p>
    <w:p w14:paraId="509C6ADC" w14:textId="3D60E9F9" w:rsidR="009372AF" w:rsidRDefault="00AC4B1F" w:rsidP="00AC4B1F">
      <w:pPr>
        <w:ind w:left="720"/>
      </w:pPr>
      <w:r>
        <w:t>Odessa Core Error Monitoring &amp; Support Team.</w:t>
      </w:r>
    </w:p>
    <w:p w14:paraId="1DEFC441" w14:textId="1B2DA202" w:rsidR="009372AF" w:rsidRDefault="00573CF6">
      <w:pPr>
        <w:pStyle w:val="Heading2"/>
        <w:numPr>
          <w:ilvl w:val="1"/>
          <w:numId w:val="8"/>
        </w:numPr>
        <w:spacing w:line="276" w:lineRule="auto"/>
      </w:pPr>
      <w:bookmarkStart w:id="10" w:name="_Toc140681063"/>
      <w:r>
        <w:t>Out Of Scope:</w:t>
      </w:r>
      <w:bookmarkEnd w:id="10"/>
    </w:p>
    <w:p w14:paraId="70FE36C8" w14:textId="007FF157" w:rsidR="000361B3" w:rsidRDefault="002A02BF" w:rsidP="00A41C48">
      <w:r>
        <w:tab/>
      </w:r>
      <w:r w:rsidR="00D9161B">
        <w:t>The intention of this document is to cover the Application</w:t>
      </w:r>
      <w:r w:rsidR="0047099A">
        <w:t xml:space="preserve"> &amp; Integration</w:t>
      </w:r>
      <w:r w:rsidR="00D9161B">
        <w:t xml:space="preserve"> Errors</w:t>
      </w:r>
      <w:r>
        <w:t>.</w:t>
      </w:r>
    </w:p>
    <w:p w14:paraId="322A80E1" w14:textId="5530DD09" w:rsidR="00C44EB2" w:rsidRPr="002441F0" w:rsidRDefault="00C44EB2">
      <w:pPr>
        <w:pStyle w:val="Heading1"/>
        <w:numPr>
          <w:ilvl w:val="0"/>
          <w:numId w:val="2"/>
        </w:numPr>
        <w:ind w:left="630" w:hanging="270"/>
        <w:rPr>
          <w:szCs w:val="48"/>
        </w:rPr>
      </w:pPr>
      <w:bookmarkStart w:id="11" w:name="_Toc140681064"/>
      <w:r w:rsidRPr="002441F0">
        <w:rPr>
          <w:szCs w:val="48"/>
        </w:rPr>
        <w:lastRenderedPageBreak/>
        <w:t>Arch Diagram:</w:t>
      </w:r>
      <w:bookmarkEnd w:id="11"/>
    </w:p>
    <w:p w14:paraId="50778B9B" w14:textId="098CAD5D" w:rsidR="00C44EB2" w:rsidRPr="00C44EB2" w:rsidRDefault="009410BC" w:rsidP="00C44EB2">
      <w:r w:rsidRPr="009410BC">
        <w:rPr>
          <w:noProof/>
        </w:rPr>
        <w:drawing>
          <wp:inline distT="0" distB="0" distL="0" distR="0" wp14:anchorId="74E38A1F" wp14:editId="287469F6">
            <wp:extent cx="6309360" cy="4123690"/>
            <wp:effectExtent l="0" t="0" r="0" b="0"/>
            <wp:docPr id="1936644161" name="Picture 193664416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44161" name="Picture 1" descr="A picture containing text, diagram, screenshot, pla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CF0E" w14:textId="21A420AA" w:rsidR="002441F0" w:rsidRDefault="004A024E">
      <w:pPr>
        <w:pStyle w:val="Heading1"/>
        <w:numPr>
          <w:ilvl w:val="0"/>
          <w:numId w:val="2"/>
        </w:numPr>
        <w:ind w:left="720"/>
      </w:pPr>
      <w:bookmarkStart w:id="12" w:name="_Toc140681065"/>
      <w:r>
        <w:t xml:space="preserve">Configuration: </w:t>
      </w:r>
      <w:r w:rsidR="002441F0">
        <w:t>Alerts &amp; Notifications</w:t>
      </w:r>
      <w:bookmarkEnd w:id="12"/>
    </w:p>
    <w:p w14:paraId="33D91741" w14:textId="72ADA6AA" w:rsidR="000361B3" w:rsidRDefault="00C44EB2">
      <w:pPr>
        <w:pStyle w:val="Heading2"/>
        <w:numPr>
          <w:ilvl w:val="1"/>
          <w:numId w:val="8"/>
        </w:numPr>
        <w:spacing w:line="276" w:lineRule="auto"/>
      </w:pPr>
      <w:bookmarkStart w:id="13" w:name="_Toc140681066"/>
      <w:r>
        <w:t>O</w:t>
      </w:r>
      <w:r w:rsidR="000361B3">
        <w:t>dessa Push Logs</w:t>
      </w:r>
      <w:bookmarkEnd w:id="13"/>
    </w:p>
    <w:p w14:paraId="00725659" w14:textId="33EE7608" w:rsidR="00C44EB2" w:rsidRDefault="00C44EB2">
      <w:pPr>
        <w:pStyle w:val="ListParagraph"/>
        <w:numPr>
          <w:ilvl w:val="0"/>
          <w:numId w:val="5"/>
        </w:numPr>
      </w:pPr>
      <w:r>
        <w:t xml:space="preserve">Odessa </w:t>
      </w:r>
      <w:proofErr w:type="spellStart"/>
      <w:r>
        <w:t>PushLogs</w:t>
      </w:r>
      <w:proofErr w:type="spellEnd"/>
      <w:r>
        <w:t xml:space="preserve"> is an Azure Function App responsible for moving the different types of </w:t>
      </w:r>
      <w:r w:rsidR="006C0C0D">
        <w:t xml:space="preserve">error </w:t>
      </w:r>
      <w:r>
        <w:t>logs available in Core DB to Azure Log Analytics Workspace.</w:t>
      </w:r>
    </w:p>
    <w:p w14:paraId="76FCB061" w14:textId="5FFB526C" w:rsidR="00C44EB2" w:rsidRDefault="00C44EB2">
      <w:pPr>
        <w:pStyle w:val="ListParagraph"/>
        <w:numPr>
          <w:ilvl w:val="0"/>
          <w:numId w:val="5"/>
        </w:numPr>
      </w:pPr>
      <w:r>
        <w:t>Depending on the error classification, the errors are pushed into respective Custom Log tables.</w:t>
      </w:r>
      <w:r w:rsidR="00B63DBC">
        <w:t xml:space="preserve"> More details on the error classification are </w:t>
      </w:r>
      <w:proofErr w:type="gramStart"/>
      <w:r w:rsidR="00B63DBC">
        <w:t>provided further</w:t>
      </w:r>
      <w:proofErr w:type="gramEnd"/>
      <w:r w:rsidR="00B63DBC">
        <w:t xml:space="preserve"> in the document.</w:t>
      </w:r>
    </w:p>
    <w:p w14:paraId="120D59B4" w14:textId="7C71D61B" w:rsidR="00486379" w:rsidRDefault="00486379">
      <w:pPr>
        <w:pStyle w:val="ListParagraph"/>
        <w:numPr>
          <w:ilvl w:val="0"/>
          <w:numId w:val="5"/>
        </w:numPr>
      </w:pPr>
      <w:r>
        <w:t xml:space="preserve">Key information like Error Correlation Id, </w:t>
      </w:r>
      <w:proofErr w:type="spellStart"/>
      <w:r>
        <w:t>InterfaceId</w:t>
      </w:r>
      <w:proofErr w:type="spellEnd"/>
      <w:r>
        <w:t xml:space="preserve">, </w:t>
      </w:r>
      <w:proofErr w:type="spellStart"/>
      <w:r>
        <w:t>PodId</w:t>
      </w:r>
      <w:proofErr w:type="spellEnd"/>
      <w:r>
        <w:t>, Error Generated Time</w:t>
      </w:r>
      <w:r w:rsidR="00B94AF6">
        <w:t>, Release Version Number of Core App can be found in the custom logs.</w:t>
      </w:r>
    </w:p>
    <w:p w14:paraId="09B44BD0" w14:textId="15890F29" w:rsidR="000361B3" w:rsidRDefault="00C44EB2">
      <w:pPr>
        <w:pStyle w:val="ListParagraph"/>
        <w:numPr>
          <w:ilvl w:val="0"/>
          <w:numId w:val="5"/>
        </w:numPr>
      </w:pPr>
      <w:r>
        <w:t xml:space="preserve">This is currently configured to </w:t>
      </w:r>
      <w:r w:rsidR="006C0C0D">
        <w:t>pick the errors</w:t>
      </w:r>
      <w:r>
        <w:t xml:space="preserve"> every </w:t>
      </w:r>
      <w:r w:rsidR="009410BC">
        <w:t xml:space="preserve">2 </w:t>
      </w:r>
      <w:r>
        <w:t>minutes</w:t>
      </w:r>
      <w:r w:rsidR="00B94AF6">
        <w:t xml:space="preserve"> and push to Azure</w:t>
      </w:r>
      <w:r>
        <w:t>.</w:t>
      </w:r>
      <w:r w:rsidR="000361B3">
        <w:t xml:space="preserve"> </w:t>
      </w:r>
    </w:p>
    <w:p w14:paraId="01643A28" w14:textId="3085E9EF" w:rsidR="002441F0" w:rsidRDefault="002441F0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14" w:name="_Toc140681067"/>
      <w:r>
        <w:t>Alerts</w:t>
      </w:r>
      <w:bookmarkEnd w:id="14"/>
    </w:p>
    <w:p w14:paraId="11451122" w14:textId="452334CB" w:rsidR="00B63DBC" w:rsidRDefault="00B63DBC">
      <w:pPr>
        <w:pStyle w:val="ListParagraph"/>
        <w:numPr>
          <w:ilvl w:val="0"/>
          <w:numId w:val="5"/>
        </w:numPr>
      </w:pPr>
      <w:r>
        <w:t xml:space="preserve">Azure Alters are configured to </w:t>
      </w:r>
      <w:proofErr w:type="gramStart"/>
      <w:r>
        <w:t>be triggered upon</w:t>
      </w:r>
      <w:proofErr w:type="gramEnd"/>
      <w:r>
        <w:t xml:space="preserve"> any errors pushed from Core DB.</w:t>
      </w:r>
    </w:p>
    <w:p w14:paraId="6781C201" w14:textId="6F6B9748" w:rsidR="00B63DBC" w:rsidRDefault="00B63DBC">
      <w:pPr>
        <w:pStyle w:val="ListParagraph"/>
        <w:numPr>
          <w:ilvl w:val="0"/>
          <w:numId w:val="5"/>
        </w:numPr>
      </w:pPr>
      <w:r>
        <w:t>More details on different types of alerts configured can be found</w:t>
      </w:r>
      <w:r w:rsidR="00295824">
        <w:t xml:space="preserve"> in ‘Alert Rules – Core.xlsx’</w:t>
      </w:r>
      <w:r>
        <w:t xml:space="preserve"> </w:t>
      </w:r>
      <w:r w:rsidR="00295824">
        <w:t xml:space="preserve">(Click </w:t>
      </w:r>
      <w:hyperlink r:id="rId14" w:history="1">
        <w:r w:rsidRPr="00295824">
          <w:rPr>
            <w:rStyle w:val="Hyperlink"/>
          </w:rPr>
          <w:t>here</w:t>
        </w:r>
      </w:hyperlink>
      <w:r w:rsidR="00295824">
        <w:t>)</w:t>
      </w:r>
      <w:r>
        <w:t>.</w:t>
      </w:r>
    </w:p>
    <w:p w14:paraId="17F943BF" w14:textId="4CCD417A" w:rsidR="00B63DBC" w:rsidRPr="00295824" w:rsidRDefault="00B63DBC">
      <w:pPr>
        <w:pStyle w:val="ListParagraph"/>
        <w:numPr>
          <w:ilvl w:val="0"/>
          <w:numId w:val="5"/>
        </w:numPr>
      </w:pPr>
      <w:r>
        <w:t xml:space="preserve">Each alert consists of errors grouped by </w:t>
      </w:r>
      <w:proofErr w:type="spellStart"/>
      <w:r>
        <w:t>InterfaceId</w:t>
      </w:r>
      <w:proofErr w:type="spellEnd"/>
      <w:r>
        <w:t>/Job Task Name/Event name depending on the error classification.</w:t>
      </w:r>
      <w:bookmarkStart w:id="15" w:name="_Toc507700321"/>
      <w:r w:rsidR="00295824">
        <w:t xml:space="preserve"> </w:t>
      </w:r>
      <w:r w:rsidR="00295824" w:rsidRPr="00295824">
        <w:rPr>
          <w:i/>
          <w:iCs/>
          <w:sz w:val="16"/>
          <w:szCs w:val="16"/>
        </w:rPr>
        <w:t xml:space="preserve">(Ref </w:t>
      </w:r>
      <w:r w:rsidR="00295824">
        <w:rPr>
          <w:i/>
          <w:iCs/>
          <w:sz w:val="16"/>
          <w:szCs w:val="16"/>
        </w:rPr>
        <w:t xml:space="preserve">‘Alert </w:t>
      </w:r>
      <w:r w:rsidR="00295824" w:rsidRPr="00295824">
        <w:rPr>
          <w:i/>
          <w:iCs/>
          <w:sz w:val="16"/>
          <w:szCs w:val="16"/>
        </w:rPr>
        <w:t>Dimension</w:t>
      </w:r>
      <w:r w:rsidR="00295824">
        <w:rPr>
          <w:i/>
          <w:iCs/>
          <w:sz w:val="16"/>
          <w:szCs w:val="16"/>
        </w:rPr>
        <w:t>’</w:t>
      </w:r>
      <w:r w:rsidR="00295824" w:rsidRPr="00295824">
        <w:rPr>
          <w:i/>
          <w:iCs/>
          <w:sz w:val="16"/>
          <w:szCs w:val="16"/>
        </w:rPr>
        <w:t xml:space="preserve"> column in Alert Rules – Core.xlsx)</w:t>
      </w:r>
    </w:p>
    <w:p w14:paraId="6CB2759D" w14:textId="4C906406" w:rsidR="00295824" w:rsidRDefault="00295824">
      <w:pPr>
        <w:pStyle w:val="ListParagraph"/>
        <w:numPr>
          <w:ilvl w:val="0"/>
          <w:numId w:val="5"/>
        </w:numPr>
      </w:pPr>
      <w:r w:rsidRPr="00295824">
        <w:lastRenderedPageBreak/>
        <w:t xml:space="preserve">Each </w:t>
      </w:r>
      <w:r>
        <w:t>alert is set up to do 2 Actions.</w:t>
      </w:r>
    </w:p>
    <w:p w14:paraId="67C434EF" w14:textId="5E447F78" w:rsidR="00295824" w:rsidRDefault="00295824">
      <w:pPr>
        <w:pStyle w:val="ListParagraph"/>
        <w:numPr>
          <w:ilvl w:val="1"/>
          <w:numId w:val="5"/>
        </w:numPr>
      </w:pPr>
      <w:r>
        <w:t>Email Notification: An Email Notification will be triggered to the configured azure user group.</w:t>
      </w:r>
    </w:p>
    <w:p w14:paraId="4A4DF3AF" w14:textId="0FB1A02D" w:rsidR="00295824" w:rsidRDefault="00295824">
      <w:pPr>
        <w:pStyle w:val="ListParagraph"/>
        <w:numPr>
          <w:ilvl w:val="1"/>
          <w:numId w:val="5"/>
        </w:numPr>
      </w:pPr>
      <w:r>
        <w:t xml:space="preserve">Function Trigger: A function app is triggered to push the errors from Azure Log Analytics Workspace to </w:t>
      </w:r>
      <w:proofErr w:type="spellStart"/>
      <w:r>
        <w:t>NewRelic</w:t>
      </w:r>
      <w:proofErr w:type="spellEnd"/>
      <w:r>
        <w:t>.</w:t>
      </w:r>
    </w:p>
    <w:p w14:paraId="35CE7C60" w14:textId="086D2B3E" w:rsidR="001A1636" w:rsidRDefault="001A1636" w:rsidP="001A1636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16" w:name="_Toc140681068"/>
      <w:proofErr w:type="spellStart"/>
      <w:r>
        <w:t>NewRelic</w:t>
      </w:r>
      <w:proofErr w:type="spellEnd"/>
      <w:r>
        <w:t xml:space="preserve"> &amp; ServiceNow:</w:t>
      </w:r>
      <w:bookmarkEnd w:id="16"/>
    </w:p>
    <w:p w14:paraId="0208911B" w14:textId="2249454B" w:rsidR="001A1636" w:rsidRDefault="001A1636" w:rsidP="001A1636">
      <w:pPr>
        <w:pStyle w:val="ListParagraph"/>
        <w:numPr>
          <w:ilvl w:val="0"/>
          <w:numId w:val="16"/>
        </w:numPr>
      </w:pPr>
      <w:r>
        <w:t xml:space="preserve">Upon the error alerts triggered, corresponding error information is logged into </w:t>
      </w:r>
      <w:proofErr w:type="spellStart"/>
      <w:r>
        <w:t>NewRelic</w:t>
      </w:r>
      <w:proofErr w:type="spellEnd"/>
      <w:r>
        <w:t xml:space="preserve"> System.</w:t>
      </w:r>
    </w:p>
    <w:p w14:paraId="01264E89" w14:textId="7EAD5495" w:rsidR="001A1636" w:rsidRPr="001A1636" w:rsidRDefault="001A1636" w:rsidP="001A1636">
      <w:pPr>
        <w:pStyle w:val="ListParagraph"/>
        <w:numPr>
          <w:ilvl w:val="0"/>
          <w:numId w:val="16"/>
        </w:numPr>
        <w:rPr>
          <w:i/>
          <w:iCs/>
          <w:sz w:val="16"/>
          <w:szCs w:val="16"/>
        </w:rPr>
      </w:pPr>
      <w:r>
        <w:t xml:space="preserve">Further, a Service Now ticket is created based on matching conditions setup. </w:t>
      </w:r>
      <w:r w:rsidRPr="001A1636">
        <w:rPr>
          <w:i/>
          <w:iCs/>
          <w:sz w:val="16"/>
          <w:szCs w:val="16"/>
        </w:rPr>
        <w:t xml:space="preserve">(For more information on the matching conditions, refer to ‘Matching Conditions’ tab in </w:t>
      </w:r>
      <w:hyperlink r:id="rId15" w:history="1">
        <w:r w:rsidRPr="001A1636">
          <w:rPr>
            <w:rStyle w:val="Hyperlink"/>
            <w:i/>
            <w:iCs/>
            <w:sz w:val="16"/>
            <w:szCs w:val="16"/>
          </w:rPr>
          <w:t>Alert Rules – Core.xlsx</w:t>
        </w:r>
      </w:hyperlink>
      <w:r w:rsidRPr="001A1636">
        <w:rPr>
          <w:i/>
          <w:iCs/>
          <w:sz w:val="16"/>
          <w:szCs w:val="16"/>
        </w:rPr>
        <w:t>)</w:t>
      </w:r>
    </w:p>
    <w:p w14:paraId="35CF8537" w14:textId="0A6946D4" w:rsidR="00494C39" w:rsidRDefault="00494C39" w:rsidP="00486379">
      <w:pPr>
        <w:pStyle w:val="Heading1"/>
        <w:numPr>
          <w:ilvl w:val="0"/>
          <w:numId w:val="2"/>
        </w:numPr>
        <w:ind w:left="1440" w:hanging="1170"/>
      </w:pPr>
      <w:bookmarkStart w:id="17" w:name="_Toc140681069"/>
      <w:bookmarkEnd w:id="15"/>
      <w:r>
        <w:t>Un</w:t>
      </w:r>
      <w:r w:rsidR="005D5BE9">
        <w:t>derstanding Errors in detail</w:t>
      </w:r>
      <w:bookmarkEnd w:id="17"/>
    </w:p>
    <w:p w14:paraId="4842C108" w14:textId="03CEF70E" w:rsidR="00295824" w:rsidRPr="00295824" w:rsidRDefault="001A1636" w:rsidP="001A1636">
      <w:pPr>
        <w:pStyle w:val="Heading2"/>
        <w:numPr>
          <w:ilvl w:val="1"/>
          <w:numId w:val="8"/>
        </w:numPr>
        <w:spacing w:line="276" w:lineRule="auto"/>
        <w:ind w:left="990" w:hanging="630"/>
      </w:pPr>
      <w:bookmarkStart w:id="18" w:name="_Toc140681070"/>
      <w:r w:rsidRPr="001A1636">
        <w:t>Error Classifications</w:t>
      </w:r>
      <w:bookmarkEnd w:id="18"/>
    </w:p>
    <w:p w14:paraId="46AB3B7B" w14:textId="2AFFB7CF" w:rsidR="002A02BF" w:rsidRDefault="002A02BF" w:rsidP="002F4AA5">
      <w:pPr>
        <w:ind w:left="360" w:firstLine="360"/>
      </w:pPr>
      <w:r>
        <w:t>Below are the different</w:t>
      </w:r>
      <w:r w:rsidR="00305670">
        <w:t xml:space="preserve"> types</w:t>
      </w:r>
      <w:r>
        <w:t xml:space="preserve"> of Error Logs generated by Odessa Core Application:</w:t>
      </w:r>
    </w:p>
    <w:p w14:paraId="2CAAB661" w14:textId="73F8E40F" w:rsidR="002A02BF" w:rsidRDefault="00305670" w:rsidP="002F4AA5">
      <w:pPr>
        <w:pStyle w:val="ListParagraph"/>
        <w:numPr>
          <w:ilvl w:val="0"/>
          <w:numId w:val="3"/>
        </w:numPr>
        <w:ind w:left="1080"/>
      </w:pPr>
      <w:r>
        <w:t>Inbound API Logs</w:t>
      </w:r>
    </w:p>
    <w:p w14:paraId="1F07D123" w14:textId="1EC33628" w:rsidR="00305670" w:rsidRDefault="00305670" w:rsidP="002F4AA5">
      <w:pPr>
        <w:pStyle w:val="ListParagraph"/>
        <w:numPr>
          <w:ilvl w:val="0"/>
          <w:numId w:val="3"/>
        </w:numPr>
        <w:ind w:left="1080"/>
      </w:pPr>
      <w:r>
        <w:t>Outbound API Logs</w:t>
      </w:r>
    </w:p>
    <w:p w14:paraId="47F6E7EF" w14:textId="4A299112" w:rsidR="00305670" w:rsidRDefault="00305670" w:rsidP="002F4AA5">
      <w:pPr>
        <w:pStyle w:val="ListParagraph"/>
        <w:numPr>
          <w:ilvl w:val="0"/>
          <w:numId w:val="3"/>
        </w:numPr>
        <w:ind w:left="1080"/>
      </w:pPr>
      <w:r>
        <w:t>Incoming Message Logs</w:t>
      </w:r>
    </w:p>
    <w:p w14:paraId="08AE121F" w14:textId="77777777" w:rsidR="0088439E" w:rsidRDefault="0088439E" w:rsidP="002F4AA5">
      <w:pPr>
        <w:pStyle w:val="ListParagraph"/>
        <w:numPr>
          <w:ilvl w:val="0"/>
          <w:numId w:val="3"/>
        </w:numPr>
        <w:ind w:left="1080"/>
      </w:pPr>
      <w:r>
        <w:t>Outgoing Message Logs</w:t>
      </w:r>
    </w:p>
    <w:p w14:paraId="39827901" w14:textId="4336A60C" w:rsidR="00305670" w:rsidRDefault="00305670" w:rsidP="002F4AA5">
      <w:pPr>
        <w:pStyle w:val="ListParagraph"/>
        <w:numPr>
          <w:ilvl w:val="0"/>
          <w:numId w:val="3"/>
        </w:numPr>
        <w:ind w:left="1080"/>
      </w:pPr>
      <w:r>
        <w:t>Job Logs</w:t>
      </w:r>
    </w:p>
    <w:p w14:paraId="14B4D7E0" w14:textId="4FBA0972" w:rsidR="00305670" w:rsidRDefault="00305670" w:rsidP="002F4AA5">
      <w:pPr>
        <w:pStyle w:val="ListParagraph"/>
        <w:numPr>
          <w:ilvl w:val="0"/>
          <w:numId w:val="3"/>
        </w:numPr>
        <w:ind w:left="1080"/>
      </w:pPr>
      <w:r>
        <w:t>Background Event Monitor Logs</w:t>
      </w:r>
    </w:p>
    <w:p w14:paraId="05E5657A" w14:textId="23F87515" w:rsidR="00910CC8" w:rsidRDefault="00E57BDB" w:rsidP="002F4AA5">
      <w:pPr>
        <w:pStyle w:val="ListParagraph"/>
        <w:numPr>
          <w:ilvl w:val="0"/>
          <w:numId w:val="3"/>
        </w:numPr>
        <w:ind w:left="1080"/>
      </w:pPr>
      <w:r>
        <w:t>Exception Logs</w:t>
      </w:r>
    </w:p>
    <w:p w14:paraId="23DAA933" w14:textId="759D6F0D" w:rsidR="002F4AA5" w:rsidRDefault="002F4AA5" w:rsidP="002F4AA5">
      <w:pPr>
        <w:pStyle w:val="ListParagraph"/>
        <w:ind w:left="720"/>
      </w:pPr>
    </w:p>
    <w:p w14:paraId="0A533B48" w14:textId="7EFA41C9" w:rsidR="002F4AA5" w:rsidRDefault="002F4AA5" w:rsidP="002F4AA5">
      <w:pPr>
        <w:pStyle w:val="ListParagraph"/>
        <w:ind w:left="720"/>
      </w:pPr>
      <w:r>
        <w:t xml:space="preserve">Follow </w:t>
      </w:r>
      <w:r w:rsidR="005D3E3B">
        <w:t>the steps below</w:t>
      </w:r>
      <w:r>
        <w:t xml:space="preserve"> to get more information on the errors.</w:t>
      </w:r>
    </w:p>
    <w:p w14:paraId="1296C8EA" w14:textId="3ABF23EE" w:rsidR="00910CC8" w:rsidRDefault="00F267FB">
      <w:pPr>
        <w:pStyle w:val="Heading2"/>
        <w:numPr>
          <w:ilvl w:val="1"/>
          <w:numId w:val="8"/>
        </w:numPr>
        <w:spacing w:line="276" w:lineRule="auto"/>
        <w:ind w:left="900" w:hanging="540"/>
      </w:pPr>
      <w:r>
        <w:t xml:space="preserve"> </w:t>
      </w:r>
      <w:bookmarkStart w:id="19" w:name="_Toc140681071"/>
      <w:r w:rsidR="00910CC8">
        <w:t>Inbound API Logs</w:t>
      </w:r>
      <w:bookmarkEnd w:id="19"/>
    </w:p>
    <w:p w14:paraId="244552B6" w14:textId="5A3C13BD" w:rsidR="00F267FB" w:rsidRDefault="00F267FB">
      <w:pPr>
        <w:pStyle w:val="ListParagraph"/>
        <w:numPr>
          <w:ilvl w:val="0"/>
          <w:numId w:val="6"/>
        </w:numPr>
        <w:ind w:left="1080" w:hanging="360"/>
      </w:pPr>
      <w:r>
        <w:t>This error indicates a fault in processing the incoming API request reaching Core Application.</w:t>
      </w:r>
    </w:p>
    <w:p w14:paraId="444814A2" w14:textId="3F75C64D" w:rsidR="00D37C0E" w:rsidRDefault="00D37C0E">
      <w:pPr>
        <w:pStyle w:val="ListParagraph"/>
        <w:numPr>
          <w:ilvl w:val="0"/>
          <w:numId w:val="6"/>
        </w:numPr>
        <w:ind w:left="1080" w:hanging="360"/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462" w:type="dxa"/>
        <w:tblInd w:w="108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645"/>
        <w:gridCol w:w="1817"/>
      </w:tblGrid>
      <w:tr w:rsidR="00F267FB" w:rsidRPr="003C7E6E" w14:paraId="1C51D6B1" w14:textId="77777777" w:rsidTr="006E2D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45" w:type="dxa"/>
            <w:tcBorders>
              <w:bottom w:val="none" w:sz="0" w:space="0" w:color="auto"/>
              <w:right w:val="none" w:sz="0" w:space="0" w:color="auto"/>
            </w:tcBorders>
          </w:tcPr>
          <w:p w14:paraId="23260387" w14:textId="1D89433D" w:rsidR="00F267FB" w:rsidRPr="006E2D44" w:rsidRDefault="00F267FB" w:rsidP="00F267FB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817" w:type="dxa"/>
            <w:tcBorders>
              <w:left w:val="none" w:sz="0" w:space="0" w:color="auto"/>
              <w:bottom w:val="none" w:sz="0" w:space="0" w:color="auto"/>
            </w:tcBorders>
          </w:tcPr>
          <w:p w14:paraId="04622418" w14:textId="3520EA8B" w:rsidR="00F267FB" w:rsidRPr="006E2D44" w:rsidRDefault="00F267FB" w:rsidP="00F267FB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F267FB" w:rsidRPr="003C7E6E" w14:paraId="07E2A7E6" w14:textId="77777777" w:rsidTr="006E2D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00A91D5" w14:textId="76028D62" w:rsidR="00F267FB" w:rsidRPr="006E2D44" w:rsidRDefault="00F267FB" w:rsidP="00F267FB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1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EA3B295" w14:textId="5AF6D59F" w:rsidR="00F267FB" w:rsidRPr="006E2D44" w:rsidRDefault="00F267FB" w:rsidP="00F267FB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F267FB" w:rsidRPr="003C7E6E" w14:paraId="10851226" w14:textId="77777777" w:rsidTr="006E2D4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5" w:type="dxa"/>
            <w:tcBorders>
              <w:right w:val="none" w:sz="0" w:space="0" w:color="auto"/>
            </w:tcBorders>
          </w:tcPr>
          <w:p w14:paraId="1D4FC805" w14:textId="4A6E19B1" w:rsidR="00F267FB" w:rsidRPr="006E2D44" w:rsidRDefault="00F267FB" w:rsidP="00F267FB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17" w:type="dxa"/>
            <w:tcBorders>
              <w:left w:val="none" w:sz="0" w:space="0" w:color="auto"/>
            </w:tcBorders>
          </w:tcPr>
          <w:p w14:paraId="5B21F13A" w14:textId="7CDC6879" w:rsidR="00F267FB" w:rsidRPr="006E2D44" w:rsidRDefault="00F267FB" w:rsidP="00F267FB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Inbound API</w:t>
            </w:r>
          </w:p>
        </w:tc>
      </w:tr>
    </w:tbl>
    <w:p w14:paraId="11D87625" w14:textId="77777777" w:rsidR="00D37C0E" w:rsidRDefault="00D37C0E" w:rsidP="00F267FB">
      <w:pPr>
        <w:pStyle w:val="ListParagraph"/>
        <w:ind w:left="1080" w:hanging="360"/>
      </w:pPr>
    </w:p>
    <w:p w14:paraId="709E360D" w14:textId="04DEF780" w:rsidR="00F267FB" w:rsidRDefault="00F267FB" w:rsidP="00F267FB">
      <w:pPr>
        <w:pStyle w:val="ListParagraph"/>
        <w:ind w:left="1080" w:hanging="360"/>
      </w:pPr>
    </w:p>
    <w:p w14:paraId="0C10B4C5" w14:textId="233A6A09" w:rsidR="008D73B8" w:rsidRDefault="008D73B8">
      <w:pPr>
        <w:pStyle w:val="ListParagraph"/>
        <w:numPr>
          <w:ilvl w:val="0"/>
          <w:numId w:val="6"/>
        </w:numPr>
        <w:ind w:left="1080" w:hanging="360"/>
      </w:pPr>
      <w:r>
        <w:t>To get more information on the error, the below steps are to be followed:</w:t>
      </w:r>
    </w:p>
    <w:p w14:paraId="4659D2A8" w14:textId="3FFA7F6D" w:rsidR="008D73B8" w:rsidRDefault="008D73B8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569967B9" w14:textId="5591679C" w:rsidR="00F91CE5" w:rsidRDefault="00FC5045">
      <w:pPr>
        <w:pStyle w:val="ListParagraph"/>
        <w:numPr>
          <w:ilvl w:val="0"/>
          <w:numId w:val="7"/>
        </w:numPr>
        <w:ind w:left="1800"/>
      </w:pPr>
      <w:r>
        <w:t>Go to ‘API Audit Logs’</w:t>
      </w:r>
      <w:r w:rsidR="00F91CE5">
        <w:t xml:space="preserve"> using </w:t>
      </w:r>
      <w:r w:rsidR="0088439E">
        <w:t>the Search Menu option.</w:t>
      </w:r>
    </w:p>
    <w:p w14:paraId="7FFBF103" w14:textId="3CF040B1" w:rsidR="00F91CE5" w:rsidRDefault="00F91CE5" w:rsidP="00F91CE5">
      <w:pPr>
        <w:pStyle w:val="ListParagraph"/>
        <w:ind w:left="1800"/>
      </w:pPr>
      <w:r>
        <w:t xml:space="preserve">   </w:t>
      </w:r>
      <w:r>
        <w:rPr>
          <w:noProof/>
        </w:rPr>
        <w:drawing>
          <wp:inline distT="0" distB="0" distL="0" distR="0" wp14:anchorId="543198D3" wp14:editId="28C34D52">
            <wp:extent cx="1654895" cy="793680"/>
            <wp:effectExtent l="0" t="0" r="2540" b="6985"/>
            <wp:docPr id="1148276042" name="Picture 1148276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702" cy="80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FFAE" w14:textId="6DD30E41" w:rsidR="00FC5045" w:rsidRDefault="00FC5045">
      <w:pPr>
        <w:pStyle w:val="ListParagraph"/>
        <w:numPr>
          <w:ilvl w:val="0"/>
          <w:numId w:val="7"/>
        </w:numPr>
        <w:ind w:left="1800"/>
      </w:pPr>
      <w:r>
        <w:t>Set Filter value as below and hit search:</w:t>
      </w:r>
    </w:p>
    <w:p w14:paraId="4DA60BFC" w14:textId="638E3DBC" w:rsidR="00FC5045" w:rsidRDefault="00FC5045">
      <w:pPr>
        <w:pStyle w:val="ListParagraph"/>
        <w:numPr>
          <w:ilvl w:val="1"/>
          <w:numId w:val="7"/>
        </w:numPr>
        <w:ind w:left="2520"/>
      </w:pPr>
      <w:r>
        <w:t xml:space="preserve">Select Parameter: </w:t>
      </w:r>
      <w:r w:rsidRPr="00FC5045">
        <w:t>Correlation Id</w:t>
      </w:r>
    </w:p>
    <w:p w14:paraId="076E5D02" w14:textId="456B8403" w:rsidR="00FC5045" w:rsidRDefault="00FC5045">
      <w:pPr>
        <w:pStyle w:val="ListParagraph"/>
        <w:numPr>
          <w:ilvl w:val="1"/>
          <w:numId w:val="7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459642DC" w14:textId="77F586AF" w:rsidR="00FC5045" w:rsidRDefault="00FC5045">
      <w:pPr>
        <w:pStyle w:val="ListParagraph"/>
        <w:numPr>
          <w:ilvl w:val="0"/>
          <w:numId w:val="7"/>
        </w:numPr>
        <w:ind w:left="1800"/>
      </w:pPr>
      <w:r>
        <w:t>To get more details on the error, select the row from the result and click o</w:t>
      </w:r>
      <w:r w:rsidR="00F91CE5">
        <w:t>n</w:t>
      </w:r>
      <w:r>
        <w:t xml:space="preserve"> ‘View’ button </w:t>
      </w:r>
      <w:r>
        <w:lastRenderedPageBreak/>
        <w:t>available on top left corner of result grid.</w:t>
      </w:r>
    </w:p>
    <w:p w14:paraId="41AC98A2" w14:textId="31C70755" w:rsidR="00FC5045" w:rsidRDefault="00FC5045" w:rsidP="00FC5045">
      <w:r w:rsidRPr="00FC5045">
        <w:rPr>
          <w:noProof/>
        </w:rPr>
        <w:drawing>
          <wp:inline distT="0" distB="0" distL="0" distR="0" wp14:anchorId="3B71198D" wp14:editId="22070261">
            <wp:extent cx="6309360" cy="1423670"/>
            <wp:effectExtent l="0" t="0" r="0" b="5080"/>
            <wp:docPr id="902926544" name="Picture 902926544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26544" name="Picture 1" descr="A close-up of a computer scree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940A" w14:textId="77777777" w:rsidR="008D73B8" w:rsidRDefault="008D73B8" w:rsidP="008D73B8">
      <w:pPr>
        <w:pStyle w:val="ListParagraph"/>
        <w:ind w:left="1440"/>
      </w:pPr>
    </w:p>
    <w:p w14:paraId="7E821F15" w14:textId="39DA777E" w:rsidR="00910CC8" w:rsidRDefault="00F91CE5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20" w:name="_Toc140681072"/>
      <w:r w:rsidRPr="00F91CE5">
        <w:t>Outbound API Logs</w:t>
      </w:r>
      <w:bookmarkEnd w:id="20"/>
    </w:p>
    <w:p w14:paraId="67C8624C" w14:textId="6DAED31B" w:rsidR="00F91CE5" w:rsidRDefault="00F91CE5">
      <w:pPr>
        <w:pStyle w:val="ListParagraph"/>
        <w:numPr>
          <w:ilvl w:val="0"/>
          <w:numId w:val="9"/>
        </w:numPr>
        <w:ind w:left="1080" w:hanging="360"/>
      </w:pPr>
      <w:r>
        <w:t xml:space="preserve">This error indicates </w:t>
      </w:r>
      <w:r w:rsidR="006E2D44">
        <w:t>a</w:t>
      </w:r>
      <w:r>
        <w:t xml:space="preserve"> fault </w:t>
      </w:r>
      <w:r w:rsidR="006E2D44">
        <w:t>in outgoing</w:t>
      </w:r>
      <w:r>
        <w:t xml:space="preserve"> API request</w:t>
      </w:r>
      <w:r w:rsidR="006E2D44">
        <w:t>s</w:t>
      </w:r>
      <w:r>
        <w:t xml:space="preserve"> </w:t>
      </w:r>
      <w:r w:rsidR="006E2D44">
        <w:t>originating from Core Application.</w:t>
      </w:r>
    </w:p>
    <w:p w14:paraId="0D6FFA25" w14:textId="77777777" w:rsidR="00F91CE5" w:rsidRDefault="00F91CE5">
      <w:pPr>
        <w:pStyle w:val="ListParagraph"/>
        <w:numPr>
          <w:ilvl w:val="0"/>
          <w:numId w:val="9"/>
        </w:numPr>
        <w:ind w:left="1080" w:hanging="360"/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552" w:type="dxa"/>
        <w:tblInd w:w="108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688"/>
        <w:gridCol w:w="1864"/>
      </w:tblGrid>
      <w:tr w:rsidR="00F91CE5" w:rsidRPr="003C7E6E" w14:paraId="687C56BA" w14:textId="77777777" w:rsidTr="006E2D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88" w:type="dxa"/>
            <w:tcBorders>
              <w:bottom w:val="none" w:sz="0" w:space="0" w:color="auto"/>
              <w:right w:val="none" w:sz="0" w:space="0" w:color="auto"/>
            </w:tcBorders>
          </w:tcPr>
          <w:p w14:paraId="1BDC0C93" w14:textId="77777777" w:rsidR="00F91CE5" w:rsidRPr="006E2D44" w:rsidRDefault="00F91CE5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864" w:type="dxa"/>
            <w:tcBorders>
              <w:left w:val="none" w:sz="0" w:space="0" w:color="auto"/>
              <w:bottom w:val="none" w:sz="0" w:space="0" w:color="auto"/>
            </w:tcBorders>
          </w:tcPr>
          <w:p w14:paraId="63DB208B" w14:textId="77777777" w:rsidR="00F91CE5" w:rsidRPr="006E2D44" w:rsidRDefault="00F91CE5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F91CE5" w:rsidRPr="003C7E6E" w14:paraId="081309FE" w14:textId="77777777" w:rsidTr="006E2D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517FC6F" w14:textId="77777777" w:rsidR="00F91CE5" w:rsidRPr="006E2D44" w:rsidRDefault="00F91CE5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43BE028" w14:textId="77777777" w:rsidR="00F91CE5" w:rsidRPr="006E2D44" w:rsidRDefault="00F91CE5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F91CE5" w:rsidRPr="003C7E6E" w14:paraId="735E9FF1" w14:textId="77777777" w:rsidTr="006E2D44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right w:val="none" w:sz="0" w:space="0" w:color="auto"/>
            </w:tcBorders>
          </w:tcPr>
          <w:p w14:paraId="5D73163C" w14:textId="77777777" w:rsidR="00F91CE5" w:rsidRPr="006E2D44" w:rsidRDefault="00F91CE5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left w:val="none" w:sz="0" w:space="0" w:color="auto"/>
            </w:tcBorders>
          </w:tcPr>
          <w:p w14:paraId="2328E825" w14:textId="18C181B7" w:rsidR="00F91CE5" w:rsidRPr="006E2D44" w:rsidRDefault="006E2D44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Outbound API</w:t>
            </w:r>
          </w:p>
        </w:tc>
      </w:tr>
    </w:tbl>
    <w:p w14:paraId="102ACBDA" w14:textId="77777777" w:rsidR="00F91CE5" w:rsidRDefault="00F91CE5" w:rsidP="00F91CE5">
      <w:pPr>
        <w:pStyle w:val="ListParagraph"/>
        <w:ind w:left="1080" w:hanging="360"/>
      </w:pPr>
    </w:p>
    <w:p w14:paraId="54DB21DE" w14:textId="78C99362" w:rsidR="00F91CE5" w:rsidRDefault="00F91CE5" w:rsidP="00F91CE5">
      <w:pPr>
        <w:pStyle w:val="ListParagraph"/>
        <w:ind w:left="1080" w:hanging="360"/>
      </w:pPr>
      <w:r>
        <w:tab/>
      </w:r>
    </w:p>
    <w:p w14:paraId="75AF19E9" w14:textId="77777777" w:rsidR="00F91CE5" w:rsidRDefault="00F91CE5">
      <w:pPr>
        <w:pStyle w:val="ListParagraph"/>
        <w:numPr>
          <w:ilvl w:val="0"/>
          <w:numId w:val="9"/>
        </w:numPr>
        <w:ind w:left="1080" w:hanging="360"/>
      </w:pPr>
      <w:r>
        <w:t>To get more information on the error, the below steps are to be followed:</w:t>
      </w:r>
    </w:p>
    <w:p w14:paraId="5981FECC" w14:textId="77777777" w:rsidR="00F91CE5" w:rsidRDefault="00F91CE5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6B18BB63" w14:textId="720EF1BE" w:rsidR="00F91CE5" w:rsidRDefault="00F91CE5">
      <w:pPr>
        <w:pStyle w:val="ListParagraph"/>
        <w:numPr>
          <w:ilvl w:val="0"/>
          <w:numId w:val="7"/>
        </w:numPr>
        <w:ind w:left="1800"/>
      </w:pPr>
      <w:r>
        <w:t>Go to ‘</w:t>
      </w:r>
      <w:r w:rsidR="006E2D44" w:rsidRPr="006E2D44">
        <w:t>Outbound Web Request Logs</w:t>
      </w:r>
      <w:r>
        <w:t xml:space="preserve">’ using the </w:t>
      </w:r>
      <w:r w:rsidR="0088439E">
        <w:t>Search Menu option.</w:t>
      </w:r>
    </w:p>
    <w:p w14:paraId="2ED9B8A8" w14:textId="6D746CB8" w:rsidR="00F91CE5" w:rsidRDefault="00F91CE5" w:rsidP="00F91CE5">
      <w:pPr>
        <w:pStyle w:val="ListParagraph"/>
        <w:ind w:left="1800"/>
      </w:pPr>
      <w:r>
        <w:t xml:space="preserve">   </w:t>
      </w:r>
      <w:r w:rsidR="006E2D44">
        <w:rPr>
          <w:noProof/>
        </w:rPr>
        <w:drawing>
          <wp:inline distT="0" distB="0" distL="0" distR="0" wp14:anchorId="128D1D88" wp14:editId="31195EB6">
            <wp:extent cx="1487915" cy="673178"/>
            <wp:effectExtent l="0" t="0" r="0" b="0"/>
            <wp:docPr id="1983972641" name="Picture 198397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009" cy="6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C9E3" w14:textId="77777777" w:rsidR="00F91CE5" w:rsidRDefault="00F91CE5">
      <w:pPr>
        <w:pStyle w:val="ListParagraph"/>
        <w:numPr>
          <w:ilvl w:val="0"/>
          <w:numId w:val="7"/>
        </w:numPr>
        <w:ind w:left="1800"/>
      </w:pPr>
      <w:r>
        <w:t>Set Filter value as below and hit search:</w:t>
      </w:r>
    </w:p>
    <w:p w14:paraId="678706E5" w14:textId="77777777" w:rsidR="00F91CE5" w:rsidRDefault="00F91CE5">
      <w:pPr>
        <w:pStyle w:val="ListParagraph"/>
        <w:numPr>
          <w:ilvl w:val="1"/>
          <w:numId w:val="7"/>
        </w:numPr>
        <w:ind w:left="2520"/>
      </w:pPr>
      <w:r>
        <w:t xml:space="preserve">Select Parameter: </w:t>
      </w:r>
      <w:r w:rsidRPr="00FC5045">
        <w:t>Correlation Id</w:t>
      </w:r>
    </w:p>
    <w:p w14:paraId="42205BBA" w14:textId="77777777" w:rsidR="00F91CE5" w:rsidRDefault="00F91CE5">
      <w:pPr>
        <w:pStyle w:val="ListParagraph"/>
        <w:numPr>
          <w:ilvl w:val="1"/>
          <w:numId w:val="7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6E6BD4EB" w14:textId="1FB82416" w:rsidR="00F91CE5" w:rsidRDefault="006E2D44">
      <w:pPr>
        <w:pStyle w:val="ListParagraph"/>
        <w:numPr>
          <w:ilvl w:val="0"/>
          <w:numId w:val="7"/>
        </w:numPr>
        <w:ind w:left="1800"/>
      </w:pPr>
      <w:r w:rsidRPr="006E2D44">
        <w:rPr>
          <w:noProof/>
        </w:rPr>
        <w:drawing>
          <wp:anchor distT="0" distB="0" distL="114300" distR="114300" simplePos="0" relativeHeight="251658245" behindDoc="1" locked="0" layoutInCell="1" allowOverlap="1" wp14:anchorId="03C26E49" wp14:editId="45A39F0C">
            <wp:simplePos x="0" y="0"/>
            <wp:positionH relativeFrom="margin">
              <wp:align>right</wp:align>
            </wp:positionH>
            <wp:positionV relativeFrom="paragraph">
              <wp:posOffset>476690</wp:posOffset>
            </wp:positionV>
            <wp:extent cx="6309360" cy="1175385"/>
            <wp:effectExtent l="0" t="0" r="0" b="5715"/>
            <wp:wrapTight wrapText="bothSides">
              <wp:wrapPolygon edited="0">
                <wp:start x="0" y="0"/>
                <wp:lineTo x="0" y="21355"/>
                <wp:lineTo x="21522" y="21355"/>
                <wp:lineTo x="21522" y="0"/>
                <wp:lineTo x="0" y="0"/>
              </wp:wrapPolygon>
            </wp:wrapTight>
            <wp:docPr id="1868534612" name="Picture 18685346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34612" name="Picture 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CE5">
        <w:t>To get more details on the error, select the row from the result and click on ‘View’ button available on top left corner of result grid.</w:t>
      </w:r>
    </w:p>
    <w:p w14:paraId="3D07D5B7" w14:textId="016BCD85" w:rsidR="006E2D44" w:rsidRDefault="006E2D44" w:rsidP="006E2D44">
      <w:pPr>
        <w:pStyle w:val="ListParagraph"/>
        <w:ind w:left="1800"/>
      </w:pPr>
    </w:p>
    <w:p w14:paraId="027017ED" w14:textId="77777777" w:rsidR="006E2D44" w:rsidRDefault="006E2D44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21" w:name="_Toc140681073"/>
      <w:r>
        <w:t>Incoming Message Logs</w:t>
      </w:r>
      <w:bookmarkEnd w:id="21"/>
    </w:p>
    <w:p w14:paraId="0FBA4B42" w14:textId="7D3377F0" w:rsidR="00B32366" w:rsidRDefault="00B32366">
      <w:pPr>
        <w:pStyle w:val="ListParagraph"/>
        <w:numPr>
          <w:ilvl w:val="0"/>
          <w:numId w:val="10"/>
        </w:numPr>
        <w:ind w:left="1080" w:hanging="360"/>
      </w:pPr>
      <w:r>
        <w:t>This error indicates a fault in processing a Message Received from the Message Broker End Points configured</w:t>
      </w:r>
      <w:r w:rsidR="00FC40AA">
        <w:t xml:space="preserve"> (Azure Service Bus: Topic/Queue).</w:t>
      </w:r>
    </w:p>
    <w:p w14:paraId="78E5EB0E" w14:textId="77777777" w:rsidR="00B32366" w:rsidRDefault="00B32366">
      <w:pPr>
        <w:pStyle w:val="ListParagraph"/>
        <w:numPr>
          <w:ilvl w:val="0"/>
          <w:numId w:val="10"/>
        </w:numPr>
        <w:ind w:left="1080" w:hanging="360"/>
      </w:pPr>
      <w:r>
        <w:t xml:space="preserve">The below column values in the Azure Alert Query Result indicate that the given error belongs to this </w:t>
      </w:r>
      <w:r>
        <w:lastRenderedPageBreak/>
        <w:t xml:space="preserve">classification. </w:t>
      </w:r>
    </w:p>
    <w:tbl>
      <w:tblPr>
        <w:tblStyle w:val="ListTable3-Accent1"/>
        <w:tblW w:w="3552" w:type="dxa"/>
        <w:tblInd w:w="108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688"/>
        <w:gridCol w:w="1864"/>
      </w:tblGrid>
      <w:tr w:rsidR="00B32366" w:rsidRPr="003C7E6E" w14:paraId="7ECE137E" w14:textId="77777777" w:rsidTr="00EC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88" w:type="dxa"/>
            <w:tcBorders>
              <w:bottom w:val="none" w:sz="0" w:space="0" w:color="auto"/>
              <w:right w:val="none" w:sz="0" w:space="0" w:color="auto"/>
            </w:tcBorders>
          </w:tcPr>
          <w:p w14:paraId="27776E40" w14:textId="77777777" w:rsidR="00B32366" w:rsidRPr="006E2D44" w:rsidRDefault="00B32366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864" w:type="dxa"/>
            <w:tcBorders>
              <w:left w:val="none" w:sz="0" w:space="0" w:color="auto"/>
              <w:bottom w:val="none" w:sz="0" w:space="0" w:color="auto"/>
            </w:tcBorders>
          </w:tcPr>
          <w:p w14:paraId="2BCD51F6" w14:textId="77777777" w:rsidR="00B32366" w:rsidRPr="006E2D44" w:rsidRDefault="00B32366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B32366" w:rsidRPr="003C7E6E" w14:paraId="50B55B4A" w14:textId="77777777" w:rsidTr="00EC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2CED3C4" w14:textId="77777777" w:rsidR="00B32366" w:rsidRPr="006E2D44" w:rsidRDefault="00B32366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39EDDF2" w14:textId="77777777" w:rsidR="00B32366" w:rsidRPr="006E2D44" w:rsidRDefault="00B32366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B32366" w:rsidRPr="003C7E6E" w14:paraId="66761658" w14:textId="77777777" w:rsidTr="00EC099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right w:val="none" w:sz="0" w:space="0" w:color="auto"/>
            </w:tcBorders>
          </w:tcPr>
          <w:p w14:paraId="587BFF92" w14:textId="77777777" w:rsidR="00B32366" w:rsidRPr="006E2D44" w:rsidRDefault="00B32366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left w:val="none" w:sz="0" w:space="0" w:color="auto"/>
            </w:tcBorders>
          </w:tcPr>
          <w:p w14:paraId="28086E24" w14:textId="2BDF0915" w:rsidR="00B32366" w:rsidRPr="006E2D44" w:rsidRDefault="00B32366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B32366">
              <w:rPr>
                <w:b w:val="0"/>
                <w:bCs w:val="0"/>
                <w:sz w:val="16"/>
                <w:szCs w:val="16"/>
              </w:rPr>
              <w:t>Inbound Message</w:t>
            </w:r>
          </w:p>
        </w:tc>
      </w:tr>
    </w:tbl>
    <w:p w14:paraId="5B4421CE" w14:textId="77777777" w:rsidR="00B32366" w:rsidRDefault="00B32366" w:rsidP="00B32366">
      <w:pPr>
        <w:pStyle w:val="ListParagraph"/>
        <w:ind w:left="1080" w:hanging="360"/>
      </w:pPr>
    </w:p>
    <w:p w14:paraId="5FD1D4FE" w14:textId="4A0DB2F2" w:rsidR="00B32366" w:rsidRDefault="00B32366" w:rsidP="00B32366">
      <w:pPr>
        <w:pStyle w:val="ListParagraph"/>
        <w:ind w:left="1080" w:hanging="360"/>
      </w:pPr>
      <w:r>
        <w:tab/>
      </w:r>
    </w:p>
    <w:p w14:paraId="0FE50977" w14:textId="77777777" w:rsidR="00B32366" w:rsidRDefault="00B32366">
      <w:pPr>
        <w:pStyle w:val="ListParagraph"/>
        <w:numPr>
          <w:ilvl w:val="0"/>
          <w:numId w:val="10"/>
        </w:numPr>
        <w:ind w:left="1080" w:hanging="360"/>
      </w:pPr>
      <w:r>
        <w:t>To get more information on the error, the below steps are to be followed:</w:t>
      </w:r>
    </w:p>
    <w:p w14:paraId="60A8D100" w14:textId="77777777" w:rsidR="00B32366" w:rsidRDefault="00B32366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4766E4BC" w14:textId="006ED8D8" w:rsidR="00B32366" w:rsidRDefault="00B32366">
      <w:pPr>
        <w:pStyle w:val="ListParagraph"/>
        <w:numPr>
          <w:ilvl w:val="0"/>
          <w:numId w:val="7"/>
        </w:numPr>
        <w:ind w:left="1800"/>
      </w:pPr>
      <w:r>
        <w:t>Go to ‘</w:t>
      </w:r>
      <w:r w:rsidR="0088439E" w:rsidRPr="0088439E">
        <w:t>Incoming Message Instances</w:t>
      </w:r>
      <w:r>
        <w:t xml:space="preserve">’ using the Search </w:t>
      </w:r>
      <w:r w:rsidR="0088439E">
        <w:t>Menu option.</w:t>
      </w:r>
    </w:p>
    <w:p w14:paraId="5161E42D" w14:textId="0A5B9DF6" w:rsidR="00B32366" w:rsidRDefault="00B32366" w:rsidP="00B32366">
      <w:pPr>
        <w:pStyle w:val="ListParagraph"/>
        <w:ind w:left="1800"/>
      </w:pPr>
      <w:r>
        <w:t xml:space="preserve">   </w:t>
      </w:r>
      <w:r w:rsidR="00CE757D">
        <w:rPr>
          <w:noProof/>
        </w:rPr>
        <w:drawing>
          <wp:inline distT="0" distB="0" distL="0" distR="0" wp14:anchorId="42AADCB0" wp14:editId="7E51BB8D">
            <wp:extent cx="1795141" cy="817787"/>
            <wp:effectExtent l="0" t="0" r="0" b="1905"/>
            <wp:docPr id="96916070" name="Picture 96916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618" cy="82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710F" w14:textId="77777777" w:rsidR="00B32366" w:rsidRDefault="00B32366">
      <w:pPr>
        <w:pStyle w:val="ListParagraph"/>
        <w:numPr>
          <w:ilvl w:val="0"/>
          <w:numId w:val="7"/>
        </w:numPr>
        <w:ind w:left="1800"/>
      </w:pPr>
      <w:r>
        <w:t>Set Filter value as below and hit search:</w:t>
      </w:r>
    </w:p>
    <w:p w14:paraId="21AD16B5" w14:textId="43A2FD11" w:rsidR="00B32366" w:rsidRDefault="00B32366">
      <w:pPr>
        <w:pStyle w:val="ListParagraph"/>
        <w:numPr>
          <w:ilvl w:val="1"/>
          <w:numId w:val="7"/>
        </w:numPr>
        <w:ind w:left="2520"/>
      </w:pPr>
      <w:r>
        <w:t xml:space="preserve">Select Parameter: </w:t>
      </w:r>
      <w:r w:rsidRPr="00FC5045">
        <w:t>Correlation Id</w:t>
      </w:r>
    </w:p>
    <w:p w14:paraId="084CD175" w14:textId="3F80DA74" w:rsidR="00B32366" w:rsidRDefault="00B32366">
      <w:pPr>
        <w:pStyle w:val="ListParagraph"/>
        <w:numPr>
          <w:ilvl w:val="1"/>
          <w:numId w:val="7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060C35B9" w14:textId="7080D766" w:rsidR="00B32366" w:rsidRDefault="0088439E">
      <w:pPr>
        <w:pStyle w:val="ListParagraph"/>
        <w:numPr>
          <w:ilvl w:val="0"/>
          <w:numId w:val="7"/>
        </w:numPr>
        <w:ind w:left="1800"/>
      </w:pPr>
      <w:r w:rsidRPr="0088439E">
        <w:rPr>
          <w:noProof/>
        </w:rPr>
        <w:drawing>
          <wp:anchor distT="0" distB="0" distL="114300" distR="114300" simplePos="0" relativeHeight="251658246" behindDoc="1" locked="0" layoutInCell="1" allowOverlap="1" wp14:anchorId="1207FE3E" wp14:editId="2B0A4FC9">
            <wp:simplePos x="0" y="0"/>
            <wp:positionH relativeFrom="column">
              <wp:posOffset>232247</wp:posOffset>
            </wp:positionH>
            <wp:positionV relativeFrom="paragraph">
              <wp:posOffset>426346</wp:posOffset>
            </wp:positionV>
            <wp:extent cx="6309360" cy="1331595"/>
            <wp:effectExtent l="0" t="0" r="0" b="1905"/>
            <wp:wrapTight wrapText="bothSides">
              <wp:wrapPolygon edited="0">
                <wp:start x="0" y="0"/>
                <wp:lineTo x="0" y="21322"/>
                <wp:lineTo x="21522" y="21322"/>
                <wp:lineTo x="21522" y="0"/>
                <wp:lineTo x="0" y="0"/>
              </wp:wrapPolygon>
            </wp:wrapTight>
            <wp:docPr id="536663268" name="Picture 53666326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63268" name="Picture 1" descr="A screenshot of a computer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366">
        <w:t>To get more details on the error, select the row from the result and click on ‘View’ button available on top left corner of result grid.</w:t>
      </w:r>
    </w:p>
    <w:p w14:paraId="45BB7B7D" w14:textId="77777777" w:rsidR="0088439E" w:rsidRDefault="0088439E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22" w:name="_Toc140681074"/>
      <w:r>
        <w:t>Outgoing Message Logs</w:t>
      </w:r>
      <w:bookmarkEnd w:id="22"/>
    </w:p>
    <w:p w14:paraId="0C173FDE" w14:textId="2FE82E1B" w:rsidR="00F00CAA" w:rsidRDefault="00F00CAA">
      <w:pPr>
        <w:pStyle w:val="ListParagraph"/>
        <w:numPr>
          <w:ilvl w:val="0"/>
          <w:numId w:val="11"/>
        </w:numPr>
        <w:ind w:left="1080" w:hanging="360"/>
      </w:pPr>
      <w:r>
        <w:t xml:space="preserve">This error indicates a fault </w:t>
      </w:r>
      <w:r w:rsidR="00FC40AA">
        <w:t>while sending a Message to</w:t>
      </w:r>
      <w:r>
        <w:t xml:space="preserve"> </w:t>
      </w:r>
      <w:r w:rsidR="00FC40AA">
        <w:t xml:space="preserve">the </w:t>
      </w:r>
      <w:r>
        <w:t>Message Broker End Points configured</w:t>
      </w:r>
      <w:r w:rsidR="00FC40AA">
        <w:t xml:space="preserve"> (Azure Service Bus: Topic/Queue)</w:t>
      </w:r>
      <w:r>
        <w:t>.</w:t>
      </w:r>
    </w:p>
    <w:p w14:paraId="72F9DFB1" w14:textId="77777777" w:rsidR="00F00CAA" w:rsidRDefault="00F00CAA">
      <w:pPr>
        <w:pStyle w:val="ListParagraph"/>
        <w:numPr>
          <w:ilvl w:val="0"/>
          <w:numId w:val="11"/>
        </w:numPr>
        <w:ind w:left="1080" w:hanging="360"/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552" w:type="dxa"/>
        <w:tblInd w:w="108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688"/>
        <w:gridCol w:w="1864"/>
      </w:tblGrid>
      <w:tr w:rsidR="00F00CAA" w:rsidRPr="003C7E6E" w14:paraId="2CD17F8A" w14:textId="77777777" w:rsidTr="00EC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88" w:type="dxa"/>
            <w:tcBorders>
              <w:bottom w:val="none" w:sz="0" w:space="0" w:color="auto"/>
              <w:right w:val="none" w:sz="0" w:space="0" w:color="auto"/>
            </w:tcBorders>
          </w:tcPr>
          <w:p w14:paraId="77078468" w14:textId="77777777" w:rsidR="00F00CAA" w:rsidRPr="006E2D44" w:rsidRDefault="00F00CAA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864" w:type="dxa"/>
            <w:tcBorders>
              <w:left w:val="none" w:sz="0" w:space="0" w:color="auto"/>
              <w:bottom w:val="none" w:sz="0" w:space="0" w:color="auto"/>
            </w:tcBorders>
          </w:tcPr>
          <w:p w14:paraId="766F7467" w14:textId="77777777" w:rsidR="00F00CAA" w:rsidRPr="006E2D44" w:rsidRDefault="00F00CAA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F00CAA" w:rsidRPr="003C7E6E" w14:paraId="0C08C969" w14:textId="77777777" w:rsidTr="00EC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C16AF2A" w14:textId="77777777" w:rsidR="00F00CAA" w:rsidRPr="006E2D44" w:rsidRDefault="00F00CAA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D4ADCE4" w14:textId="77777777" w:rsidR="00F00CAA" w:rsidRPr="006E2D44" w:rsidRDefault="00F00CAA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F00CAA" w:rsidRPr="003C7E6E" w14:paraId="2F1C5CB1" w14:textId="77777777" w:rsidTr="00EC099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right w:val="none" w:sz="0" w:space="0" w:color="auto"/>
            </w:tcBorders>
          </w:tcPr>
          <w:p w14:paraId="4823658F" w14:textId="77777777" w:rsidR="00F00CAA" w:rsidRPr="006E2D44" w:rsidRDefault="00F00CAA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left w:val="none" w:sz="0" w:space="0" w:color="auto"/>
            </w:tcBorders>
          </w:tcPr>
          <w:p w14:paraId="10FC036E" w14:textId="1B146383" w:rsidR="00F00CAA" w:rsidRPr="006E2D44" w:rsidRDefault="00FC40AA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FC40AA">
              <w:rPr>
                <w:b w:val="0"/>
                <w:bCs w:val="0"/>
                <w:sz w:val="16"/>
                <w:szCs w:val="16"/>
              </w:rPr>
              <w:t>Outbound Message</w:t>
            </w:r>
          </w:p>
        </w:tc>
      </w:tr>
    </w:tbl>
    <w:p w14:paraId="6E1CC1F2" w14:textId="77777777" w:rsidR="00F00CAA" w:rsidRDefault="00F00CAA" w:rsidP="00F00CAA">
      <w:pPr>
        <w:pStyle w:val="ListParagraph"/>
        <w:ind w:left="1080" w:hanging="360"/>
      </w:pPr>
    </w:p>
    <w:p w14:paraId="60496456" w14:textId="0A96B8EC" w:rsidR="00F00CAA" w:rsidRDefault="00F00CAA" w:rsidP="00F00CAA">
      <w:pPr>
        <w:pStyle w:val="ListParagraph"/>
        <w:ind w:left="1080" w:hanging="360"/>
      </w:pPr>
      <w:r>
        <w:tab/>
      </w:r>
    </w:p>
    <w:p w14:paraId="7A9B2828" w14:textId="77777777" w:rsidR="00F00CAA" w:rsidRDefault="00F00CAA">
      <w:pPr>
        <w:pStyle w:val="ListParagraph"/>
        <w:numPr>
          <w:ilvl w:val="0"/>
          <w:numId w:val="11"/>
        </w:numPr>
        <w:ind w:left="1080" w:hanging="360"/>
      </w:pPr>
      <w:r>
        <w:t>To get more information on the error, the below steps are to be followed:</w:t>
      </w:r>
    </w:p>
    <w:p w14:paraId="2D607C78" w14:textId="77777777" w:rsidR="00F00CAA" w:rsidRDefault="00F00CAA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6993DDD6" w14:textId="6FFCC416" w:rsidR="00F00CAA" w:rsidRDefault="00F00CAA">
      <w:pPr>
        <w:pStyle w:val="ListParagraph"/>
        <w:numPr>
          <w:ilvl w:val="0"/>
          <w:numId w:val="7"/>
        </w:numPr>
        <w:ind w:left="1800"/>
      </w:pPr>
      <w:r>
        <w:t>Go to ‘</w:t>
      </w:r>
      <w:r w:rsidR="00FC40AA">
        <w:t>Outgoing</w:t>
      </w:r>
      <w:r w:rsidRPr="0088439E">
        <w:t xml:space="preserve"> Message Instances</w:t>
      </w:r>
      <w:r>
        <w:t>’ using the Search Menu option.</w:t>
      </w:r>
    </w:p>
    <w:p w14:paraId="68B23734" w14:textId="241B53E5" w:rsidR="00F00CAA" w:rsidRDefault="00F00CAA" w:rsidP="00F00CAA">
      <w:pPr>
        <w:pStyle w:val="ListParagraph"/>
        <w:ind w:left="1800"/>
      </w:pPr>
      <w:r>
        <w:t xml:space="preserve">   </w:t>
      </w:r>
      <w:r w:rsidR="00FC40AA">
        <w:rPr>
          <w:noProof/>
        </w:rPr>
        <w:drawing>
          <wp:inline distT="0" distB="0" distL="0" distR="0" wp14:anchorId="77D26582" wp14:editId="01416A58">
            <wp:extent cx="1604407" cy="823048"/>
            <wp:effectExtent l="0" t="0" r="0" b="0"/>
            <wp:docPr id="1101381599" name="Picture 110138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97" cy="8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A547" w14:textId="77777777" w:rsidR="00F00CAA" w:rsidRDefault="00F00CAA">
      <w:pPr>
        <w:pStyle w:val="ListParagraph"/>
        <w:numPr>
          <w:ilvl w:val="0"/>
          <w:numId w:val="7"/>
        </w:numPr>
        <w:ind w:left="1800"/>
      </w:pPr>
      <w:r>
        <w:t>Set Filter value as below and hit search:</w:t>
      </w:r>
    </w:p>
    <w:p w14:paraId="525D5109" w14:textId="77777777" w:rsidR="00F00CAA" w:rsidRDefault="00F00CAA">
      <w:pPr>
        <w:pStyle w:val="ListParagraph"/>
        <w:numPr>
          <w:ilvl w:val="1"/>
          <w:numId w:val="7"/>
        </w:numPr>
        <w:ind w:left="2520"/>
      </w:pPr>
      <w:r>
        <w:lastRenderedPageBreak/>
        <w:t xml:space="preserve">Select Parameter: </w:t>
      </w:r>
      <w:r w:rsidRPr="00FC5045">
        <w:t>Correlation Id</w:t>
      </w:r>
    </w:p>
    <w:p w14:paraId="60FAA19B" w14:textId="77777777" w:rsidR="00F00CAA" w:rsidRDefault="00F00CAA">
      <w:pPr>
        <w:pStyle w:val="ListParagraph"/>
        <w:numPr>
          <w:ilvl w:val="1"/>
          <w:numId w:val="7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0A16A143" w14:textId="4344F72F" w:rsidR="00F00CAA" w:rsidRDefault="00FC40AA">
      <w:pPr>
        <w:pStyle w:val="ListParagraph"/>
        <w:numPr>
          <w:ilvl w:val="0"/>
          <w:numId w:val="7"/>
        </w:numPr>
        <w:ind w:left="1800"/>
      </w:pPr>
      <w:r w:rsidRPr="00FC40AA">
        <w:rPr>
          <w:noProof/>
        </w:rPr>
        <w:drawing>
          <wp:anchor distT="0" distB="0" distL="114300" distR="114300" simplePos="0" relativeHeight="251658247" behindDoc="1" locked="0" layoutInCell="1" allowOverlap="1" wp14:anchorId="28882FB2" wp14:editId="37ED70BA">
            <wp:simplePos x="0" y="0"/>
            <wp:positionH relativeFrom="column">
              <wp:posOffset>97611</wp:posOffset>
            </wp:positionH>
            <wp:positionV relativeFrom="paragraph">
              <wp:posOffset>392543</wp:posOffset>
            </wp:positionV>
            <wp:extent cx="6309360" cy="1068705"/>
            <wp:effectExtent l="0" t="0" r="0" b="0"/>
            <wp:wrapTight wrapText="bothSides">
              <wp:wrapPolygon edited="0">
                <wp:start x="0" y="0"/>
                <wp:lineTo x="0" y="21176"/>
                <wp:lineTo x="21522" y="21176"/>
                <wp:lineTo x="21522" y="0"/>
                <wp:lineTo x="0" y="0"/>
              </wp:wrapPolygon>
            </wp:wrapTight>
            <wp:docPr id="85110023" name="Picture 851100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0023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CAA">
        <w:t>To get more details on the error, select the row from the result and click on ‘View’ button available on top left corner of result grid.</w:t>
      </w:r>
    </w:p>
    <w:p w14:paraId="1E8391BE" w14:textId="604B4939" w:rsidR="00FC40AA" w:rsidRDefault="00FC40AA" w:rsidP="00FC40AA">
      <w:pPr>
        <w:pStyle w:val="ListParagraph"/>
        <w:ind w:left="1800"/>
      </w:pPr>
    </w:p>
    <w:p w14:paraId="268BADA0" w14:textId="52A7A8A7" w:rsidR="00D555BF" w:rsidRPr="00EF7A7E" w:rsidRDefault="00FC40AA" w:rsidP="00EF7A7E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23" w:name="_Toc140681075"/>
      <w:r>
        <w:t>Job Logs</w:t>
      </w:r>
      <w:bookmarkStart w:id="24" w:name="_Toc137063758"/>
      <w:bookmarkStart w:id="25" w:name="_Toc140588213"/>
      <w:bookmarkStart w:id="26" w:name="_Toc137063766"/>
      <w:bookmarkStart w:id="27" w:name="_Toc140588221"/>
      <w:bookmarkEnd w:id="23"/>
      <w:bookmarkEnd w:id="24"/>
      <w:bookmarkEnd w:id="25"/>
      <w:bookmarkEnd w:id="26"/>
      <w:bookmarkEnd w:id="27"/>
    </w:p>
    <w:p w14:paraId="73E1049E" w14:textId="56160A08" w:rsidR="00245416" w:rsidRPr="00FF60EE" w:rsidRDefault="00245416" w:rsidP="000A74F4">
      <w:pPr>
        <w:pStyle w:val="Heading2"/>
        <w:numPr>
          <w:ilvl w:val="2"/>
          <w:numId w:val="8"/>
        </w:numPr>
        <w:spacing w:line="276" w:lineRule="auto"/>
      </w:pPr>
      <w:bookmarkStart w:id="28" w:name="_Toc140681076"/>
      <w:r w:rsidRPr="00EF7A7E">
        <w:t>Core</w:t>
      </w:r>
      <w:r w:rsidRPr="00FF60EE">
        <w:t xml:space="preserve"> Jobs</w:t>
      </w:r>
      <w:bookmarkEnd w:id="28"/>
    </w:p>
    <w:p w14:paraId="6031C272" w14:textId="0E65D675" w:rsidR="00FC40AA" w:rsidRDefault="00FC40AA">
      <w:pPr>
        <w:pStyle w:val="ListParagraph"/>
        <w:numPr>
          <w:ilvl w:val="0"/>
          <w:numId w:val="12"/>
        </w:numPr>
        <w:ind w:left="1080"/>
      </w:pPr>
      <w:r>
        <w:t xml:space="preserve">This error indicates a fault </w:t>
      </w:r>
      <w:r w:rsidR="00920EC3">
        <w:t>while running a Job. The error is logged at Job Step Instance Level (i.e., Task Level)</w:t>
      </w:r>
    </w:p>
    <w:p w14:paraId="6FFD790F" w14:textId="77777777" w:rsidR="00FC40AA" w:rsidRDefault="00FC40AA">
      <w:pPr>
        <w:pStyle w:val="ListParagraph"/>
        <w:numPr>
          <w:ilvl w:val="0"/>
          <w:numId w:val="12"/>
        </w:numPr>
        <w:ind w:left="1080"/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552" w:type="dxa"/>
        <w:tblInd w:w="108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688"/>
        <w:gridCol w:w="1864"/>
      </w:tblGrid>
      <w:tr w:rsidR="00FC40AA" w:rsidRPr="003C7E6E" w14:paraId="04D70C87" w14:textId="77777777" w:rsidTr="00EC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88" w:type="dxa"/>
            <w:tcBorders>
              <w:bottom w:val="none" w:sz="0" w:space="0" w:color="auto"/>
              <w:right w:val="none" w:sz="0" w:space="0" w:color="auto"/>
            </w:tcBorders>
          </w:tcPr>
          <w:p w14:paraId="6A1A38FF" w14:textId="77777777" w:rsidR="00FC40AA" w:rsidRPr="006E2D44" w:rsidRDefault="00FC40AA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864" w:type="dxa"/>
            <w:tcBorders>
              <w:left w:val="none" w:sz="0" w:space="0" w:color="auto"/>
              <w:bottom w:val="none" w:sz="0" w:space="0" w:color="auto"/>
            </w:tcBorders>
          </w:tcPr>
          <w:p w14:paraId="0B0974EB" w14:textId="77777777" w:rsidR="00FC40AA" w:rsidRPr="006E2D44" w:rsidRDefault="00FC40AA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FC40AA" w:rsidRPr="003C7E6E" w14:paraId="7497578D" w14:textId="77777777" w:rsidTr="00EC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9085083" w14:textId="77777777" w:rsidR="00FC40AA" w:rsidRPr="006E2D44" w:rsidRDefault="00FC40AA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0597A4" w14:textId="77777777" w:rsidR="00FC40AA" w:rsidRPr="006E2D44" w:rsidRDefault="00FC40AA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FC40AA" w:rsidRPr="003C7E6E" w14:paraId="1C1D86BA" w14:textId="77777777" w:rsidTr="00EC099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right w:val="none" w:sz="0" w:space="0" w:color="auto"/>
            </w:tcBorders>
          </w:tcPr>
          <w:p w14:paraId="6D06A86B" w14:textId="77777777" w:rsidR="00FC40AA" w:rsidRPr="006E2D44" w:rsidRDefault="00FC40AA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left w:val="none" w:sz="0" w:space="0" w:color="auto"/>
            </w:tcBorders>
          </w:tcPr>
          <w:p w14:paraId="3377F5CD" w14:textId="246B754B" w:rsidR="00FC40AA" w:rsidRPr="006E2D44" w:rsidRDefault="00920EC3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920EC3">
              <w:rPr>
                <w:b w:val="0"/>
                <w:bCs w:val="0"/>
                <w:sz w:val="16"/>
                <w:szCs w:val="16"/>
              </w:rPr>
              <w:t>Job Step Instance</w:t>
            </w:r>
          </w:p>
        </w:tc>
      </w:tr>
    </w:tbl>
    <w:p w14:paraId="33C64B76" w14:textId="4D2513A4" w:rsidR="00FC40AA" w:rsidRPr="004E74EE" w:rsidRDefault="18254AC6" w:rsidP="24DCC499">
      <w:pPr>
        <w:pStyle w:val="ListParagraph"/>
        <w:ind w:left="1440" w:hanging="360"/>
        <w:rPr>
          <w:i/>
          <w:iCs/>
          <w:sz w:val="16"/>
          <w:szCs w:val="16"/>
        </w:rPr>
      </w:pPr>
      <w:r w:rsidRPr="24DCC499">
        <w:rPr>
          <w:i/>
          <w:iCs/>
          <w:sz w:val="16"/>
          <w:szCs w:val="16"/>
        </w:rPr>
        <w:t>*</w:t>
      </w:r>
      <w:r w:rsidR="322428F0" w:rsidRPr="24DCC499">
        <w:rPr>
          <w:i/>
          <w:iCs/>
          <w:sz w:val="16"/>
          <w:szCs w:val="16"/>
        </w:rPr>
        <w:t>This</w:t>
      </w:r>
      <w:r w:rsidR="53A7BEC9" w:rsidRPr="24DCC499">
        <w:rPr>
          <w:i/>
          <w:iCs/>
          <w:sz w:val="16"/>
          <w:szCs w:val="16"/>
        </w:rPr>
        <w:t xml:space="preserve"> section is applicable for all jobs except </w:t>
      </w:r>
      <w:proofErr w:type="spellStart"/>
      <w:r w:rsidR="53A7BEC9" w:rsidRPr="24DCC499">
        <w:rPr>
          <w:i/>
          <w:iCs/>
          <w:sz w:val="16"/>
          <w:szCs w:val="16"/>
        </w:rPr>
        <w:t>DataHub</w:t>
      </w:r>
      <w:proofErr w:type="spellEnd"/>
      <w:r w:rsidR="53A7BEC9" w:rsidRPr="24DCC499">
        <w:rPr>
          <w:i/>
          <w:iCs/>
          <w:sz w:val="16"/>
          <w:szCs w:val="16"/>
        </w:rPr>
        <w:t>/</w:t>
      </w:r>
      <w:r w:rsidR="16897A65" w:rsidRPr="24DCC499">
        <w:rPr>
          <w:i/>
          <w:iCs/>
          <w:sz w:val="16"/>
          <w:szCs w:val="16"/>
        </w:rPr>
        <w:t xml:space="preserve">Insight </w:t>
      </w:r>
      <w:r w:rsidR="53A7BEC9" w:rsidRPr="24DCC499">
        <w:rPr>
          <w:i/>
          <w:iCs/>
          <w:sz w:val="16"/>
          <w:szCs w:val="16"/>
        </w:rPr>
        <w:t xml:space="preserve">related, which is discussed further </w:t>
      </w:r>
      <w:r w:rsidR="43C10514" w:rsidRPr="24DCC499">
        <w:rPr>
          <w:i/>
          <w:iCs/>
          <w:sz w:val="16"/>
          <w:szCs w:val="16"/>
        </w:rPr>
        <w:t xml:space="preserve">in </w:t>
      </w:r>
      <w:r w:rsidR="53A7BEC9" w:rsidRPr="24DCC499">
        <w:rPr>
          <w:i/>
          <w:iCs/>
          <w:sz w:val="16"/>
          <w:szCs w:val="16"/>
        </w:rPr>
        <w:t>the</w:t>
      </w:r>
      <w:r w:rsidR="43C10514" w:rsidRPr="24DCC499">
        <w:rPr>
          <w:i/>
          <w:iCs/>
          <w:sz w:val="16"/>
          <w:szCs w:val="16"/>
        </w:rPr>
        <w:t xml:space="preserve"> same</w:t>
      </w:r>
      <w:r w:rsidR="53A7BEC9" w:rsidRPr="24DCC499">
        <w:rPr>
          <w:i/>
          <w:iCs/>
          <w:sz w:val="16"/>
          <w:szCs w:val="16"/>
        </w:rPr>
        <w:t xml:space="preserve"> document.</w:t>
      </w:r>
    </w:p>
    <w:p w14:paraId="08B80C62" w14:textId="1E1A1BCD" w:rsidR="00640D1D" w:rsidRPr="004E74EE" w:rsidRDefault="00640D1D" w:rsidP="00A07B30">
      <w:pPr>
        <w:pStyle w:val="ListParagraph"/>
        <w:ind w:left="1440" w:hanging="360"/>
        <w:rPr>
          <w:i/>
          <w:iCs/>
          <w:sz w:val="16"/>
          <w:szCs w:val="16"/>
        </w:rPr>
      </w:pPr>
      <w:r w:rsidRPr="004E74EE">
        <w:rPr>
          <w:i/>
          <w:iCs/>
          <w:sz w:val="16"/>
          <w:szCs w:val="16"/>
        </w:rPr>
        <w:t xml:space="preserve">*Operation Name = </w:t>
      </w:r>
      <w:r w:rsidR="004E74EE" w:rsidRPr="004E74EE">
        <w:rPr>
          <w:i/>
          <w:iCs/>
          <w:sz w:val="16"/>
          <w:szCs w:val="16"/>
        </w:rPr>
        <w:t>“</w:t>
      </w:r>
      <w:proofErr w:type="spellStart"/>
      <w:r w:rsidR="004E74EE" w:rsidRPr="004E74EE">
        <w:rPr>
          <w:i/>
          <w:iCs/>
          <w:sz w:val="16"/>
          <w:szCs w:val="16"/>
        </w:rPr>
        <w:t>DataHub</w:t>
      </w:r>
      <w:proofErr w:type="spellEnd"/>
      <w:r w:rsidR="004E74EE" w:rsidRPr="004E74EE">
        <w:rPr>
          <w:i/>
          <w:iCs/>
          <w:sz w:val="16"/>
          <w:szCs w:val="16"/>
        </w:rPr>
        <w:t xml:space="preserve"> Extract” is the Datahub job</w:t>
      </w:r>
    </w:p>
    <w:p w14:paraId="5A8F5170" w14:textId="139EF5BC" w:rsidR="00FC40AA" w:rsidRDefault="16897A65" w:rsidP="00A07B30">
      <w:pPr>
        <w:pStyle w:val="ListParagraph"/>
        <w:ind w:left="1440" w:hanging="360"/>
      </w:pPr>
      <w:r w:rsidRPr="24DCC499">
        <w:rPr>
          <w:i/>
          <w:iCs/>
          <w:sz w:val="16"/>
          <w:szCs w:val="16"/>
        </w:rPr>
        <w:t>* Operation Name = “ETL” is the Insight job</w:t>
      </w:r>
    </w:p>
    <w:p w14:paraId="5949C90E" w14:textId="05237660" w:rsidR="00FC40AA" w:rsidRDefault="1124DDCC" w:rsidP="00A07B30">
      <w:pPr>
        <w:pStyle w:val="ListParagraph"/>
        <w:ind w:left="1440" w:hanging="360"/>
      </w:pPr>
      <w:r w:rsidRPr="24DCC499">
        <w:rPr>
          <w:i/>
          <w:iCs/>
          <w:sz w:val="16"/>
          <w:szCs w:val="16"/>
        </w:rPr>
        <w:t xml:space="preserve">*Any other Operation Name is a Core </w:t>
      </w:r>
      <w:bookmarkStart w:id="29" w:name="_Int_IFMnABQ3"/>
      <w:proofErr w:type="gramStart"/>
      <w:r w:rsidRPr="24DCC499">
        <w:rPr>
          <w:i/>
          <w:iCs/>
          <w:sz w:val="16"/>
          <w:szCs w:val="16"/>
        </w:rPr>
        <w:t>Job</w:t>
      </w:r>
      <w:bookmarkEnd w:id="29"/>
      <w:proofErr w:type="gramEnd"/>
      <w:r w:rsidRPr="24DCC499">
        <w:rPr>
          <w:i/>
          <w:iCs/>
          <w:sz w:val="16"/>
          <w:szCs w:val="16"/>
        </w:rPr>
        <w:t xml:space="preserve"> and the following instructions are applicable</w:t>
      </w:r>
      <w:r w:rsidR="004E74EE">
        <w:tab/>
      </w:r>
    </w:p>
    <w:p w14:paraId="7EB2FA18" w14:textId="77777777" w:rsidR="00FC40AA" w:rsidRDefault="00FC40AA">
      <w:pPr>
        <w:pStyle w:val="ListParagraph"/>
        <w:numPr>
          <w:ilvl w:val="0"/>
          <w:numId w:val="12"/>
        </w:numPr>
        <w:ind w:left="1080"/>
      </w:pPr>
      <w:r>
        <w:t>To get more information on the error, the below steps are to be followed:</w:t>
      </w:r>
    </w:p>
    <w:p w14:paraId="33316D05" w14:textId="77777777" w:rsidR="00FC40AA" w:rsidRDefault="00FC40AA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0A302DDD" w14:textId="086C1849" w:rsidR="00FC40AA" w:rsidRDefault="00FC40AA">
      <w:pPr>
        <w:pStyle w:val="ListParagraph"/>
        <w:numPr>
          <w:ilvl w:val="0"/>
          <w:numId w:val="7"/>
        </w:numPr>
        <w:ind w:left="1800"/>
      </w:pPr>
      <w:r>
        <w:t>Go to ‘</w:t>
      </w:r>
      <w:r w:rsidR="00920EC3">
        <w:t>Job Instances</w:t>
      </w:r>
      <w:r>
        <w:t>’ using the Search Menu option.</w:t>
      </w:r>
    </w:p>
    <w:p w14:paraId="755C30FA" w14:textId="52A47D55" w:rsidR="00FC40AA" w:rsidRDefault="00FC40AA" w:rsidP="00FC40AA">
      <w:pPr>
        <w:pStyle w:val="ListParagraph"/>
        <w:ind w:left="1800"/>
      </w:pPr>
      <w:r>
        <w:t xml:space="preserve">   </w:t>
      </w:r>
      <w:r w:rsidR="00920EC3">
        <w:rPr>
          <w:noProof/>
        </w:rPr>
        <w:drawing>
          <wp:inline distT="0" distB="0" distL="0" distR="0" wp14:anchorId="073A67D0" wp14:editId="756CC3D2">
            <wp:extent cx="1537089" cy="777523"/>
            <wp:effectExtent l="0" t="0" r="6350" b="3810"/>
            <wp:docPr id="1307864174" name="Picture 1307864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688" cy="7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C7E0" w14:textId="77777777" w:rsidR="009D2213" w:rsidRDefault="00920EC3">
      <w:pPr>
        <w:pStyle w:val="ListParagraph"/>
        <w:numPr>
          <w:ilvl w:val="0"/>
          <w:numId w:val="7"/>
        </w:numPr>
        <w:ind w:left="1800"/>
      </w:pPr>
      <w:r>
        <w:t xml:space="preserve">Remove any preset filter </w:t>
      </w:r>
      <w:r w:rsidR="009D2213">
        <w:t>that are defaulted and Click on Advance Search</w:t>
      </w:r>
    </w:p>
    <w:p w14:paraId="6CCFE1C6" w14:textId="35699FC0" w:rsidR="00FC40AA" w:rsidRDefault="009D2213">
      <w:pPr>
        <w:pStyle w:val="ListParagraph"/>
        <w:numPr>
          <w:ilvl w:val="0"/>
          <w:numId w:val="7"/>
        </w:numPr>
        <w:ind w:left="1800"/>
      </w:pPr>
      <w:r>
        <w:t>Enter the</w:t>
      </w:r>
      <w:r w:rsidR="00FC40AA">
        <w:t xml:space="preserve"> Filter value as below and hit search:</w:t>
      </w:r>
    </w:p>
    <w:p w14:paraId="7E156BFA" w14:textId="0C72FFE5" w:rsidR="00FC40AA" w:rsidRDefault="009D2213">
      <w:pPr>
        <w:pStyle w:val="ListParagraph"/>
        <w:numPr>
          <w:ilvl w:val="1"/>
          <w:numId w:val="7"/>
        </w:numPr>
        <w:ind w:left="2520"/>
      </w:pPr>
      <w:r>
        <w:t>Filter By</w:t>
      </w:r>
      <w:r w:rsidR="00FC40AA">
        <w:t xml:space="preserve">: </w:t>
      </w:r>
      <w:r>
        <w:t>Job Instance Id</w:t>
      </w:r>
    </w:p>
    <w:p w14:paraId="6191519D" w14:textId="5DF0A7CB" w:rsidR="009D2213" w:rsidRDefault="009D2213">
      <w:pPr>
        <w:pStyle w:val="ListParagraph"/>
        <w:numPr>
          <w:ilvl w:val="1"/>
          <w:numId w:val="7"/>
        </w:numPr>
        <w:ind w:left="2520"/>
      </w:pPr>
      <w:r>
        <w:t>Condition: Equals</w:t>
      </w:r>
    </w:p>
    <w:p w14:paraId="16DC4A30" w14:textId="77777777" w:rsidR="00FC40AA" w:rsidRDefault="00FC40AA">
      <w:pPr>
        <w:pStyle w:val="ListParagraph"/>
        <w:numPr>
          <w:ilvl w:val="1"/>
          <w:numId w:val="7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2F4D2DA3" w14:textId="05A20E34" w:rsidR="009D2213" w:rsidRDefault="009D2213" w:rsidP="009D2213">
      <w:pPr>
        <w:pStyle w:val="ListParagraph"/>
        <w:ind w:left="2520"/>
      </w:pPr>
      <w:r w:rsidRPr="009D2213">
        <w:rPr>
          <w:noProof/>
        </w:rPr>
        <w:lastRenderedPageBreak/>
        <w:drawing>
          <wp:anchor distT="0" distB="0" distL="114300" distR="114300" simplePos="0" relativeHeight="251658248" behindDoc="1" locked="0" layoutInCell="1" allowOverlap="1" wp14:anchorId="350786F5" wp14:editId="77FCCA65">
            <wp:simplePos x="0" y="0"/>
            <wp:positionH relativeFrom="column">
              <wp:posOffset>272555</wp:posOffset>
            </wp:positionH>
            <wp:positionV relativeFrom="paragraph">
              <wp:posOffset>-452</wp:posOffset>
            </wp:positionV>
            <wp:extent cx="5837555" cy="2916555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795437850" name="Picture 7954378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7850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802F5" w14:textId="77777777" w:rsidR="00682FAA" w:rsidRDefault="00FC40AA">
      <w:pPr>
        <w:pStyle w:val="ListParagraph"/>
        <w:numPr>
          <w:ilvl w:val="0"/>
          <w:numId w:val="7"/>
        </w:numPr>
        <w:ind w:left="1800"/>
      </w:pPr>
      <w:r>
        <w:t xml:space="preserve">To get more details on the error, </w:t>
      </w:r>
    </w:p>
    <w:p w14:paraId="1C16CA5D" w14:textId="670CA2ED" w:rsidR="00FC40AA" w:rsidRDefault="00682FAA">
      <w:pPr>
        <w:pStyle w:val="ListParagraph"/>
        <w:numPr>
          <w:ilvl w:val="1"/>
          <w:numId w:val="7"/>
        </w:numPr>
      </w:pPr>
      <w:r>
        <w:t>S</w:t>
      </w:r>
      <w:r w:rsidR="00FC40AA">
        <w:t>elect the row from the result and click on ‘View</w:t>
      </w:r>
      <w:r>
        <w:t xml:space="preserve"> Job Instance Details</w:t>
      </w:r>
      <w:r w:rsidR="00FC40AA">
        <w:t>’ button available on top left corner of result grid.</w:t>
      </w:r>
    </w:p>
    <w:p w14:paraId="7610465E" w14:textId="064014F3" w:rsidR="00682FAA" w:rsidRDefault="00682FAA">
      <w:pPr>
        <w:pStyle w:val="ListParagraph"/>
        <w:numPr>
          <w:ilvl w:val="1"/>
          <w:numId w:val="7"/>
        </w:numPr>
      </w:pPr>
      <w:r>
        <w:t xml:space="preserve">In the Job Instance Details screen, in the Job Step Instances grid look for Task Name with Operation Name found in Azure Result Query. </w:t>
      </w:r>
      <w:r w:rsidRPr="00682FAA">
        <w:rPr>
          <w:i/>
          <w:iCs/>
          <w:sz w:val="12"/>
          <w:szCs w:val="12"/>
        </w:rPr>
        <w:t>(</w:t>
      </w:r>
      <w:r>
        <w:rPr>
          <w:i/>
          <w:iCs/>
          <w:sz w:val="12"/>
          <w:szCs w:val="12"/>
        </w:rPr>
        <w:t xml:space="preserve">ref. </w:t>
      </w:r>
      <w:proofErr w:type="gramStart"/>
      <w:r w:rsidRPr="00682FAA">
        <w:rPr>
          <w:i/>
          <w:iCs/>
          <w:sz w:val="12"/>
          <w:szCs w:val="12"/>
        </w:rPr>
        <w:t>Yellow</w:t>
      </w:r>
      <w:proofErr w:type="gramEnd"/>
      <w:r w:rsidRPr="00682FAA">
        <w:rPr>
          <w:i/>
          <w:iCs/>
          <w:sz w:val="12"/>
          <w:szCs w:val="12"/>
        </w:rPr>
        <w:t xml:space="preserve"> arrow in below screenshot)</w:t>
      </w:r>
    </w:p>
    <w:p w14:paraId="1D187E31" w14:textId="63706E0A" w:rsidR="00682FAA" w:rsidRDefault="00682FAA">
      <w:pPr>
        <w:pStyle w:val="ListParagraph"/>
        <w:numPr>
          <w:ilvl w:val="1"/>
          <w:numId w:val="7"/>
        </w:numPr>
      </w:pPr>
      <w:r>
        <w:t xml:space="preserve">Select the row and click on View Logs </w:t>
      </w:r>
      <w:r w:rsidRPr="00682FAA">
        <w:rPr>
          <w:i/>
          <w:iCs/>
          <w:sz w:val="12"/>
          <w:szCs w:val="12"/>
        </w:rPr>
        <w:t>(</w:t>
      </w:r>
      <w:r>
        <w:rPr>
          <w:i/>
          <w:iCs/>
          <w:sz w:val="12"/>
          <w:szCs w:val="12"/>
        </w:rPr>
        <w:t xml:space="preserve">ref. </w:t>
      </w:r>
      <w:proofErr w:type="gramStart"/>
      <w:r w:rsidRPr="00682FAA">
        <w:rPr>
          <w:i/>
          <w:iCs/>
          <w:sz w:val="12"/>
          <w:szCs w:val="12"/>
        </w:rPr>
        <w:t>Purple</w:t>
      </w:r>
      <w:proofErr w:type="gramEnd"/>
      <w:r w:rsidRPr="00682FAA">
        <w:rPr>
          <w:i/>
          <w:iCs/>
          <w:sz w:val="12"/>
          <w:szCs w:val="12"/>
        </w:rPr>
        <w:t xml:space="preserve"> arrow in below screenshot)</w:t>
      </w:r>
    </w:p>
    <w:p w14:paraId="4E200B52" w14:textId="05EFD57D" w:rsidR="00792FD8" w:rsidRPr="00EB4B38" w:rsidRDefault="00682FAA" w:rsidP="00EB4B38">
      <w:r>
        <w:rPr>
          <w:noProof/>
        </w:rPr>
        <w:drawing>
          <wp:inline distT="0" distB="0" distL="0" distR="0" wp14:anchorId="3BDEEC8F" wp14:editId="05506344">
            <wp:extent cx="6299835" cy="3046095"/>
            <wp:effectExtent l="0" t="0" r="5715" b="1905"/>
            <wp:docPr id="807329874" name="Picture 807329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Toc140588223"/>
      <w:bookmarkStart w:id="31" w:name="_Toc140588231"/>
      <w:bookmarkEnd w:id="30"/>
      <w:bookmarkEnd w:id="31"/>
    </w:p>
    <w:p w14:paraId="14C4DE50" w14:textId="614320C0" w:rsidR="00792FD8" w:rsidRPr="00D555BF" w:rsidRDefault="005638F0" w:rsidP="000A74F4">
      <w:pPr>
        <w:pStyle w:val="Heading2"/>
        <w:numPr>
          <w:ilvl w:val="2"/>
          <w:numId w:val="8"/>
        </w:numPr>
        <w:spacing w:line="276" w:lineRule="auto"/>
      </w:pPr>
      <w:bookmarkStart w:id="32" w:name="_Toc140681077"/>
      <w:r w:rsidRPr="000A74F4">
        <w:t>Datahub</w:t>
      </w:r>
      <w:r>
        <w:t xml:space="preserve"> Extract</w:t>
      </w:r>
      <w:r w:rsidR="00792FD8" w:rsidRPr="00D555BF">
        <w:t xml:space="preserve"> Job</w:t>
      </w:r>
      <w:bookmarkEnd w:id="32"/>
    </w:p>
    <w:p w14:paraId="6BE1BDEB" w14:textId="77777777" w:rsidR="00DD62D5" w:rsidRDefault="00DD62D5" w:rsidP="00D77EB1">
      <w:pPr>
        <w:pStyle w:val="ListParagraph"/>
        <w:numPr>
          <w:ilvl w:val="0"/>
          <w:numId w:val="22"/>
        </w:numPr>
        <w:ind w:left="1080"/>
      </w:pPr>
      <w:r>
        <w:t>This error indicates a fault while running a Job. The error is logged at Job Step Instance Level (i.e., Task Level)</w:t>
      </w:r>
    </w:p>
    <w:p w14:paraId="4E3FBEB5" w14:textId="77777777" w:rsidR="00DD62D5" w:rsidRDefault="00DD62D5" w:rsidP="00D77EB1">
      <w:pPr>
        <w:pStyle w:val="ListParagraph"/>
        <w:numPr>
          <w:ilvl w:val="0"/>
          <w:numId w:val="22"/>
        </w:numPr>
        <w:ind w:left="1080"/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863" w:type="dxa"/>
        <w:tblInd w:w="144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883"/>
        <w:gridCol w:w="1980"/>
      </w:tblGrid>
      <w:tr w:rsidR="00DD62D5" w:rsidRPr="003C7E6E" w14:paraId="5D9144DC" w14:textId="77777777" w:rsidTr="00D77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3" w:type="dxa"/>
            <w:tcBorders>
              <w:bottom w:val="none" w:sz="0" w:space="0" w:color="auto"/>
              <w:right w:val="none" w:sz="0" w:space="0" w:color="auto"/>
            </w:tcBorders>
          </w:tcPr>
          <w:p w14:paraId="7E83F39A" w14:textId="77777777" w:rsidR="00DD62D5" w:rsidRPr="006E2D44" w:rsidRDefault="00DD62D5" w:rsidP="00EC0995">
            <w:pPr>
              <w:pStyle w:val="BodyText"/>
              <w:ind w:left="360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lastRenderedPageBreak/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980" w:type="dxa"/>
            <w:tcBorders>
              <w:left w:val="none" w:sz="0" w:space="0" w:color="auto"/>
              <w:bottom w:val="none" w:sz="0" w:space="0" w:color="auto"/>
            </w:tcBorders>
          </w:tcPr>
          <w:p w14:paraId="27255096" w14:textId="77777777" w:rsidR="00DD62D5" w:rsidRPr="006E2D44" w:rsidRDefault="00DD62D5" w:rsidP="00EC0995">
            <w:pPr>
              <w:pStyle w:val="BodyText"/>
              <w:ind w:left="360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DD62D5" w:rsidRPr="003C7E6E" w14:paraId="0542041A" w14:textId="77777777" w:rsidTr="00D77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90B98DF" w14:textId="77777777" w:rsidR="00DD62D5" w:rsidRPr="007D3702" w:rsidRDefault="00DD62D5" w:rsidP="00EC0995">
            <w:pPr>
              <w:ind w:firstLine="360"/>
              <w:rPr>
                <w:sz w:val="16"/>
                <w:szCs w:val="16"/>
              </w:rPr>
            </w:pPr>
            <w:r w:rsidRPr="007D3702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CF45A89" w14:textId="77777777" w:rsidR="00DD62D5" w:rsidRPr="006E2D44" w:rsidRDefault="00DD62D5" w:rsidP="007D3702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DD62D5" w:rsidRPr="003C7E6E" w14:paraId="5EA8A3AC" w14:textId="77777777" w:rsidTr="00D77EB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  <w:tcBorders>
              <w:right w:val="none" w:sz="0" w:space="0" w:color="auto"/>
            </w:tcBorders>
          </w:tcPr>
          <w:p w14:paraId="50A4141D" w14:textId="77777777" w:rsidR="00DD62D5" w:rsidRPr="007D3702" w:rsidRDefault="00DD62D5" w:rsidP="00EC0995">
            <w:pPr>
              <w:ind w:left="360"/>
              <w:jc w:val="both"/>
              <w:rPr>
                <w:sz w:val="16"/>
                <w:szCs w:val="16"/>
              </w:rPr>
            </w:pPr>
            <w:r w:rsidRPr="007D3702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0" w:type="dxa"/>
            <w:tcBorders>
              <w:left w:val="none" w:sz="0" w:space="0" w:color="auto"/>
            </w:tcBorders>
          </w:tcPr>
          <w:p w14:paraId="41A47EFE" w14:textId="77777777" w:rsidR="00DD62D5" w:rsidRPr="006E2D44" w:rsidRDefault="00DD62D5" w:rsidP="007D3702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920EC3">
              <w:rPr>
                <w:b w:val="0"/>
                <w:bCs w:val="0"/>
                <w:sz w:val="16"/>
                <w:szCs w:val="16"/>
              </w:rPr>
              <w:t>Job Step Instance</w:t>
            </w:r>
          </w:p>
        </w:tc>
      </w:tr>
      <w:tr w:rsidR="00EC0995" w:rsidRPr="003C7E6E" w14:paraId="38B823A7" w14:textId="77777777" w:rsidTr="00D77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356EF51" w14:textId="47EC2100" w:rsidR="00EC0995" w:rsidRPr="007D3702" w:rsidRDefault="00EC0995" w:rsidP="00EC0995">
            <w:pPr>
              <w:ind w:left="360"/>
              <w:jc w:val="both"/>
              <w:rPr>
                <w:sz w:val="16"/>
                <w:szCs w:val="16"/>
              </w:rPr>
            </w:pPr>
            <w:r w:rsidRPr="00EC0995">
              <w:rPr>
                <w:sz w:val="16"/>
                <w:szCs w:val="16"/>
              </w:rPr>
              <w:t>Operation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927D8E1" w14:textId="6CCDC8D7" w:rsidR="00EC0995" w:rsidRPr="00EC0995" w:rsidRDefault="00EC0995" w:rsidP="007D3702">
            <w:pPr>
              <w:pStyle w:val="BodyText"/>
              <w:ind w:left="360"/>
              <w:rPr>
                <w:rFonts w:ascii="Calibri" w:hAnsi="Calibri"/>
                <w:b w:val="0"/>
                <w:bCs w:val="0"/>
                <w:sz w:val="16"/>
                <w:szCs w:val="16"/>
              </w:rPr>
            </w:pPr>
            <w:r w:rsidRPr="00EC0995">
              <w:rPr>
                <w:rFonts w:ascii="Calibri" w:hAnsi="Calibri"/>
                <w:b w:val="0"/>
                <w:bCs w:val="0"/>
                <w:sz w:val="16"/>
                <w:szCs w:val="16"/>
              </w:rPr>
              <w:t>Datahub Extract</w:t>
            </w:r>
          </w:p>
        </w:tc>
      </w:tr>
    </w:tbl>
    <w:p w14:paraId="5E09811E" w14:textId="46D8DE8C" w:rsidR="007D3702" w:rsidRDefault="007D3702" w:rsidP="00D77EB1">
      <w:pPr>
        <w:ind w:left="360"/>
      </w:pPr>
      <w:r>
        <w:rPr>
          <w:i/>
          <w:iCs/>
          <w:sz w:val="16"/>
          <w:szCs w:val="16"/>
        </w:rPr>
        <w:t xml:space="preserve"> </w:t>
      </w:r>
    </w:p>
    <w:p w14:paraId="44BC1A1F" w14:textId="6AC2DB52" w:rsidR="00DD62D5" w:rsidRDefault="00DD62D5" w:rsidP="00D77EB1">
      <w:pPr>
        <w:ind w:left="720"/>
      </w:pPr>
      <w:r>
        <w:t>3. To get more information on the error, the below steps are to be followed:</w:t>
      </w:r>
    </w:p>
    <w:p w14:paraId="7F42E961" w14:textId="77777777" w:rsidR="00DD62D5" w:rsidRDefault="00DD62D5" w:rsidP="00D77EB1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45003170" w14:textId="77777777" w:rsidR="00DD62D5" w:rsidRDefault="00DD62D5" w:rsidP="00D77EB1">
      <w:pPr>
        <w:pStyle w:val="ListParagraph"/>
        <w:numPr>
          <w:ilvl w:val="0"/>
          <w:numId w:val="7"/>
        </w:numPr>
        <w:ind w:left="1800"/>
      </w:pPr>
      <w:r>
        <w:t>Go to ‘Job Instances’ using the Search Menu option.</w:t>
      </w:r>
    </w:p>
    <w:p w14:paraId="337571A0" w14:textId="57DEFE2D" w:rsidR="00DD62D5" w:rsidRDefault="00DD62D5" w:rsidP="00D77EB1">
      <w:pPr>
        <w:pStyle w:val="ListParagraph"/>
        <w:ind w:left="2520"/>
      </w:pPr>
      <w:r>
        <w:rPr>
          <w:noProof/>
        </w:rPr>
        <w:drawing>
          <wp:inline distT="0" distB="0" distL="0" distR="0" wp14:anchorId="00B2991F" wp14:editId="5EA8F1A2">
            <wp:extent cx="1537089" cy="777523"/>
            <wp:effectExtent l="0" t="0" r="635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688" cy="7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DC18" w14:textId="77777777" w:rsidR="00DD62D5" w:rsidRDefault="00DD62D5" w:rsidP="00D77EB1">
      <w:pPr>
        <w:pStyle w:val="ListParagraph"/>
        <w:numPr>
          <w:ilvl w:val="0"/>
          <w:numId w:val="23"/>
        </w:numPr>
        <w:ind w:left="1800"/>
      </w:pPr>
      <w:r>
        <w:t>Remove any preset filter that are defaulted and Click on Advance Search</w:t>
      </w:r>
    </w:p>
    <w:p w14:paraId="58CC5DCF" w14:textId="77777777" w:rsidR="00DD62D5" w:rsidRDefault="00DD62D5" w:rsidP="00D77EB1">
      <w:pPr>
        <w:pStyle w:val="ListParagraph"/>
        <w:numPr>
          <w:ilvl w:val="0"/>
          <w:numId w:val="23"/>
        </w:numPr>
        <w:ind w:left="1800"/>
      </w:pPr>
      <w:r>
        <w:t>Enter the Filter value as below and hit search:</w:t>
      </w:r>
    </w:p>
    <w:p w14:paraId="3337A6EA" w14:textId="77777777" w:rsidR="00DD62D5" w:rsidRDefault="00DD62D5" w:rsidP="00D77EB1">
      <w:pPr>
        <w:pStyle w:val="ListParagraph"/>
        <w:numPr>
          <w:ilvl w:val="1"/>
          <w:numId w:val="24"/>
        </w:numPr>
        <w:ind w:left="2520"/>
      </w:pPr>
      <w:r>
        <w:t>Filter By: Job Instance Id</w:t>
      </w:r>
    </w:p>
    <w:p w14:paraId="790B3B3E" w14:textId="77777777" w:rsidR="00DD62D5" w:rsidRDefault="00DD62D5" w:rsidP="00D77EB1">
      <w:pPr>
        <w:pStyle w:val="ListParagraph"/>
        <w:numPr>
          <w:ilvl w:val="1"/>
          <w:numId w:val="24"/>
        </w:numPr>
        <w:ind w:left="2520"/>
      </w:pPr>
      <w:r>
        <w:t>Condition: Equals</w:t>
      </w:r>
    </w:p>
    <w:p w14:paraId="3EECAA5E" w14:textId="77777777" w:rsidR="00DD62D5" w:rsidRDefault="00DD62D5" w:rsidP="00D77EB1">
      <w:pPr>
        <w:pStyle w:val="ListParagraph"/>
        <w:numPr>
          <w:ilvl w:val="1"/>
          <w:numId w:val="24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1850A0E8" w14:textId="77777777" w:rsidR="00DD62D5" w:rsidRDefault="00DD62D5" w:rsidP="00D77EB1">
      <w:pPr>
        <w:pStyle w:val="ListParagraph"/>
        <w:ind w:left="2880"/>
      </w:pPr>
      <w:r w:rsidRPr="009D2213">
        <w:rPr>
          <w:noProof/>
        </w:rPr>
        <w:drawing>
          <wp:anchor distT="0" distB="0" distL="114300" distR="114300" simplePos="0" relativeHeight="251658250" behindDoc="1" locked="0" layoutInCell="1" allowOverlap="1" wp14:anchorId="124AB69D" wp14:editId="00598503">
            <wp:simplePos x="0" y="0"/>
            <wp:positionH relativeFrom="column">
              <wp:posOffset>274320</wp:posOffset>
            </wp:positionH>
            <wp:positionV relativeFrom="paragraph">
              <wp:posOffset>0</wp:posOffset>
            </wp:positionV>
            <wp:extent cx="6266815" cy="3207385"/>
            <wp:effectExtent l="0" t="0" r="635" b="0"/>
            <wp:wrapTight wrapText="bothSides">
              <wp:wrapPolygon edited="0">
                <wp:start x="0" y="0"/>
                <wp:lineTo x="0" y="21425"/>
                <wp:lineTo x="21537" y="21425"/>
                <wp:lineTo x="21537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7850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5C120" w14:textId="2AED1C52" w:rsidR="002D1C12" w:rsidRDefault="00BE2481" w:rsidP="00D77EB1">
      <w:pPr>
        <w:pStyle w:val="ListParagraph"/>
        <w:numPr>
          <w:ilvl w:val="0"/>
          <w:numId w:val="26"/>
        </w:numPr>
        <w:ind w:left="1800"/>
      </w:pPr>
      <w:r>
        <w:t>Error</w:t>
      </w:r>
      <w:r w:rsidR="006E35CE">
        <w:t xml:space="preserve"> message can be</w:t>
      </w:r>
      <w:r w:rsidR="00563E4B">
        <w:t xml:space="preserve"> found </w:t>
      </w:r>
      <w:r>
        <w:t>here in case of</w:t>
      </w:r>
      <w:r w:rsidR="002D1C12">
        <w:t xml:space="preserve"> below</w:t>
      </w:r>
      <w:r w:rsidR="0083459A">
        <w:t xml:space="preserve"> </w:t>
      </w:r>
      <w:r w:rsidR="002D1C12">
        <w:t>failure cases,</w:t>
      </w:r>
    </w:p>
    <w:p w14:paraId="10C05AA8" w14:textId="0B577947" w:rsidR="00187965" w:rsidRDefault="00187965" w:rsidP="00D77EB1">
      <w:pPr>
        <w:pStyle w:val="ListParagraph"/>
        <w:numPr>
          <w:ilvl w:val="0"/>
          <w:numId w:val="27"/>
        </w:numPr>
        <w:ind w:left="2520"/>
      </w:pPr>
      <w:r w:rsidRPr="00187965">
        <w:t>Core web job failed</w:t>
      </w:r>
      <w:r>
        <w:t xml:space="preserve"> to c</w:t>
      </w:r>
      <w:r w:rsidRPr="00187965">
        <w:t>ommunicate to Primary/ Secondary ODW VM</w:t>
      </w:r>
      <w:r>
        <w:t xml:space="preserve"> (or) </w:t>
      </w:r>
      <w:r w:rsidR="006E35CE" w:rsidRPr="006E35CE">
        <w:t>Existing Job not finished </w:t>
      </w:r>
      <w:r w:rsidR="006E35CE">
        <w:t xml:space="preserve">(or) </w:t>
      </w:r>
      <w:r w:rsidR="006E35CE" w:rsidRPr="006E35CE">
        <w:t>Agent Job is not running</w:t>
      </w:r>
      <w:r w:rsidR="00BE2481">
        <w:t>.</w:t>
      </w:r>
    </w:p>
    <w:p w14:paraId="6CB2D572" w14:textId="14747EB2" w:rsidR="00BE2481" w:rsidRDefault="002D425C" w:rsidP="00D77EB1">
      <w:pPr>
        <w:pStyle w:val="ListParagraph"/>
        <w:ind w:left="2520"/>
      </w:pPr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48652EB1" wp14:editId="3DB83E0F">
            <wp:simplePos x="0" y="0"/>
            <wp:positionH relativeFrom="margin">
              <wp:posOffset>278130</wp:posOffset>
            </wp:positionH>
            <wp:positionV relativeFrom="paragraph">
              <wp:posOffset>164465</wp:posOffset>
            </wp:positionV>
            <wp:extent cx="6309360" cy="2838450"/>
            <wp:effectExtent l="0" t="0" r="0" b="0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DE0C9" w14:textId="56C3111E" w:rsidR="00187965" w:rsidRDefault="00187965" w:rsidP="00D77EB1">
      <w:pPr>
        <w:ind w:left="360"/>
      </w:pPr>
    </w:p>
    <w:p w14:paraId="4013CFD1" w14:textId="729433ED" w:rsidR="00BE2481" w:rsidRDefault="00BE2481" w:rsidP="00D77EB1">
      <w:pPr>
        <w:ind w:left="360"/>
      </w:pPr>
    </w:p>
    <w:p w14:paraId="6B3CFCC0" w14:textId="77777777" w:rsidR="00BE2481" w:rsidRDefault="00BE2481" w:rsidP="00D77EB1">
      <w:pPr>
        <w:ind w:left="360"/>
      </w:pPr>
    </w:p>
    <w:p w14:paraId="65737E76" w14:textId="77777777" w:rsidR="00BE2481" w:rsidRDefault="00BE2481" w:rsidP="00D77EB1">
      <w:pPr>
        <w:ind w:left="360"/>
      </w:pPr>
    </w:p>
    <w:p w14:paraId="43020E56" w14:textId="77777777" w:rsidR="00D965CC" w:rsidRDefault="00D965CC" w:rsidP="00D77EB1">
      <w:pPr>
        <w:ind w:left="360"/>
      </w:pPr>
    </w:p>
    <w:p w14:paraId="6F1B1D14" w14:textId="77777777" w:rsidR="00D965CC" w:rsidRDefault="00D965CC" w:rsidP="00D77EB1">
      <w:pPr>
        <w:ind w:left="360"/>
      </w:pPr>
    </w:p>
    <w:p w14:paraId="30F75250" w14:textId="77777777" w:rsidR="00D965CC" w:rsidRPr="00187965" w:rsidRDefault="00D965CC" w:rsidP="00D77EB1">
      <w:pPr>
        <w:ind w:left="360"/>
      </w:pPr>
    </w:p>
    <w:p w14:paraId="5BA19B61" w14:textId="766A8DB3" w:rsidR="00D20D73" w:rsidRDefault="00D20D73" w:rsidP="00D77EB1">
      <w:pPr>
        <w:pStyle w:val="ListParagraph"/>
        <w:ind w:left="2520"/>
      </w:pPr>
    </w:p>
    <w:p w14:paraId="60F17417" w14:textId="49F1A141" w:rsidR="00237327" w:rsidRDefault="00237327" w:rsidP="00D77EB1">
      <w:pPr>
        <w:pStyle w:val="ListParagraph"/>
        <w:ind w:left="2520"/>
      </w:pPr>
    </w:p>
    <w:p w14:paraId="53326B21" w14:textId="5C9D3C84" w:rsidR="00237327" w:rsidRDefault="00237327" w:rsidP="00D77EB1">
      <w:pPr>
        <w:pStyle w:val="ListParagraph"/>
        <w:ind w:left="2520"/>
      </w:pPr>
    </w:p>
    <w:p w14:paraId="79458B8D" w14:textId="172768A0" w:rsidR="00237327" w:rsidRDefault="002D425C" w:rsidP="00D77EB1">
      <w:pPr>
        <w:pStyle w:val="ListParagraph"/>
        <w:ind w:left="2520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2ECD963A" wp14:editId="40A6F785">
            <wp:simplePos x="0" y="0"/>
            <wp:positionH relativeFrom="column">
              <wp:posOffset>138761</wp:posOffset>
            </wp:positionH>
            <wp:positionV relativeFrom="paragraph">
              <wp:posOffset>270510</wp:posOffset>
            </wp:positionV>
            <wp:extent cx="6578600" cy="2576195"/>
            <wp:effectExtent l="0" t="0" r="0" b="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F88A8" w14:textId="77777777" w:rsidR="00237327" w:rsidRDefault="00237327" w:rsidP="00D77EB1">
      <w:pPr>
        <w:pStyle w:val="ListParagraph"/>
        <w:ind w:left="2520"/>
      </w:pPr>
    </w:p>
    <w:p w14:paraId="76FDC3BA" w14:textId="77777777" w:rsidR="00237327" w:rsidRDefault="00237327" w:rsidP="00D77EB1">
      <w:pPr>
        <w:pStyle w:val="ListParagraph"/>
        <w:ind w:left="2520"/>
      </w:pPr>
    </w:p>
    <w:p w14:paraId="52CFFC43" w14:textId="28293B74" w:rsidR="00606F3F" w:rsidRDefault="0012440E" w:rsidP="00D77EB1">
      <w:pPr>
        <w:pStyle w:val="ListParagraph"/>
        <w:numPr>
          <w:ilvl w:val="0"/>
          <w:numId w:val="26"/>
        </w:numPr>
        <w:ind w:left="1800"/>
      </w:pPr>
      <w:r>
        <w:t xml:space="preserve">In case of </w:t>
      </w:r>
      <w:r w:rsidR="00A728E5">
        <w:t xml:space="preserve">failures due to </w:t>
      </w:r>
      <w:r w:rsidR="004D5893">
        <w:t xml:space="preserve">SQL connectivity </w:t>
      </w:r>
      <w:r w:rsidR="00B44DBB">
        <w:t xml:space="preserve">or </w:t>
      </w:r>
      <w:r w:rsidR="00FA757E">
        <w:t xml:space="preserve">other </w:t>
      </w:r>
      <w:r w:rsidR="00B44DBB">
        <w:t xml:space="preserve">SQL related </w:t>
      </w:r>
      <w:r w:rsidR="00F7571C">
        <w:t>issue</w:t>
      </w:r>
      <w:r w:rsidR="00FA757E">
        <w:t xml:space="preserve">s like </w:t>
      </w:r>
      <w:proofErr w:type="gramStart"/>
      <w:r w:rsidR="00FA757E">
        <w:t>Timeout,..</w:t>
      </w:r>
      <w:proofErr w:type="gramEnd"/>
      <w:r w:rsidR="00B44DBB">
        <w:t xml:space="preserve"> error message can be found in the </w:t>
      </w:r>
      <w:r w:rsidR="00DF777D">
        <w:t xml:space="preserve">Datahub Engine </w:t>
      </w:r>
      <w:r w:rsidR="00A17246">
        <w:t xml:space="preserve">deployed path in </w:t>
      </w:r>
      <w:r w:rsidR="00DF777D">
        <w:t xml:space="preserve">ODW </w:t>
      </w:r>
      <w:r w:rsidR="00B44DBB">
        <w:t>VM</w:t>
      </w:r>
      <w:r w:rsidR="00606F3F">
        <w:t xml:space="preserve"> like below,</w:t>
      </w:r>
    </w:p>
    <w:p w14:paraId="1F09E708" w14:textId="77777777" w:rsidR="00606F3F" w:rsidRDefault="00606F3F" w:rsidP="00D77EB1">
      <w:pPr>
        <w:pStyle w:val="ListParagraph"/>
        <w:ind w:left="1800"/>
      </w:pPr>
    </w:p>
    <w:p w14:paraId="42F2F753" w14:textId="2339BB6B" w:rsidR="004D5893" w:rsidRDefault="00495D6B" w:rsidP="00D77EB1">
      <w:pPr>
        <w:ind w:left="360"/>
      </w:pPr>
      <w:r>
        <w:rPr>
          <w:noProof/>
        </w:rPr>
        <w:lastRenderedPageBreak/>
        <w:drawing>
          <wp:inline distT="0" distB="0" distL="0" distR="0" wp14:anchorId="78D7C9D7" wp14:editId="5BE9F473">
            <wp:extent cx="6735886" cy="2838450"/>
            <wp:effectExtent l="0" t="0" r="825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812" cy="28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90B9" w14:textId="77777777" w:rsidR="00DD7FBC" w:rsidRDefault="00DD7FBC" w:rsidP="00D77EB1">
      <w:pPr>
        <w:ind w:left="360"/>
      </w:pPr>
    </w:p>
    <w:p w14:paraId="33094B3F" w14:textId="77777777" w:rsidR="00DD7FBC" w:rsidRDefault="00DD7FBC" w:rsidP="00D77EB1">
      <w:pPr>
        <w:ind w:left="360"/>
      </w:pPr>
    </w:p>
    <w:p w14:paraId="24B1D8B4" w14:textId="2997501D" w:rsidR="00DD7FBC" w:rsidRDefault="00F67611" w:rsidP="00D77EB1">
      <w:pPr>
        <w:ind w:left="360"/>
      </w:pPr>
      <w:r>
        <w:t>**</w:t>
      </w:r>
      <w:r w:rsidR="00DD7FBC">
        <w:t xml:space="preserve">RDC to ODW server to </w:t>
      </w:r>
      <w:r w:rsidR="00FE7C9E">
        <w:t>find the error files.</w:t>
      </w:r>
    </w:p>
    <w:p w14:paraId="4F3A7ADB" w14:textId="5DDD11A2" w:rsidR="00DD7FBC" w:rsidRPr="004D5893" w:rsidRDefault="00DD7FBC" w:rsidP="00D77EB1">
      <w:pPr>
        <w:ind w:left="360"/>
      </w:pPr>
      <w:r>
        <w:rPr>
          <w:noProof/>
        </w:rPr>
        <w:drawing>
          <wp:inline distT="0" distB="0" distL="0" distR="0" wp14:anchorId="04FA5D0E" wp14:editId="40589B3F">
            <wp:extent cx="6764655" cy="148590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5973" cy="15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8854" w14:textId="224890E3" w:rsidR="008258C9" w:rsidRDefault="008258C9" w:rsidP="00D77EB1">
      <w:pPr>
        <w:ind w:left="360"/>
      </w:pPr>
    </w:p>
    <w:p w14:paraId="361E93D5" w14:textId="705EA480" w:rsidR="00955348" w:rsidRDefault="00955348" w:rsidP="00D77EB1">
      <w:pPr>
        <w:pStyle w:val="ListParagraph"/>
        <w:numPr>
          <w:ilvl w:val="0"/>
          <w:numId w:val="26"/>
        </w:numPr>
        <w:ind w:left="1800"/>
      </w:pPr>
      <w:r>
        <w:t xml:space="preserve">In case of failures at an entity level like Primary key violation </w:t>
      </w:r>
      <w:r w:rsidR="00A83C26">
        <w:t xml:space="preserve">or metadata </w:t>
      </w:r>
      <w:r>
        <w:t>error</w:t>
      </w:r>
      <w:r w:rsidR="00A83C26">
        <w:t>,</w:t>
      </w:r>
      <w:r>
        <w:t xml:space="preserve"> message can be found in </w:t>
      </w:r>
      <w:r w:rsidR="002D04A8">
        <w:t>ODH d</w:t>
      </w:r>
      <w:r w:rsidR="00A83C26">
        <w:t>atabase using below Query</w:t>
      </w:r>
      <w:r>
        <w:t>,</w:t>
      </w:r>
    </w:p>
    <w:p w14:paraId="407A9293" w14:textId="77777777" w:rsidR="00A83C26" w:rsidRDefault="00A83C26" w:rsidP="00D77EB1">
      <w:pPr>
        <w:ind w:left="360"/>
      </w:pPr>
    </w:p>
    <w:p w14:paraId="6EC907CF" w14:textId="77777777" w:rsidR="00454307" w:rsidRDefault="00454307" w:rsidP="00D77EB1">
      <w:pPr>
        <w:ind w:left="360"/>
      </w:pPr>
      <w:r>
        <w:t xml:space="preserve">DECLARE @EtlType </w:t>
      </w:r>
      <w:proofErr w:type="gramStart"/>
      <w:r>
        <w:t>NVARCHAR(</w:t>
      </w:r>
      <w:proofErr w:type="gramEnd"/>
      <w:r>
        <w:t>20) = 'Partial', @ETLJobInstanceId INT</w:t>
      </w:r>
    </w:p>
    <w:p w14:paraId="313D7A26" w14:textId="77777777" w:rsidR="00454307" w:rsidRDefault="00454307" w:rsidP="00D77EB1">
      <w:pPr>
        <w:ind w:left="360"/>
      </w:pPr>
      <w:r>
        <w:t xml:space="preserve">SET @ETLJobInstanceId = (SELECT Top 1 Id from </w:t>
      </w:r>
      <w:proofErr w:type="spellStart"/>
      <w:r>
        <w:t>OETLCONFIG.ETLJobInstances</w:t>
      </w:r>
      <w:proofErr w:type="spellEnd"/>
      <w:r>
        <w:t xml:space="preserve"> </w:t>
      </w:r>
      <w:proofErr w:type="gramStart"/>
      <w:r>
        <w:t>WHERE  Status</w:t>
      </w:r>
      <w:proofErr w:type="gramEnd"/>
      <w:r>
        <w:t xml:space="preserve"> = 'Failed' AND </w:t>
      </w:r>
      <w:proofErr w:type="spellStart"/>
      <w:r>
        <w:t>ETLRunType</w:t>
      </w:r>
      <w:proofErr w:type="spellEnd"/>
      <w:r>
        <w:t xml:space="preserve"> = @EtlType ORDER BY 1 DESC)</w:t>
      </w:r>
    </w:p>
    <w:p w14:paraId="2D883B47" w14:textId="1E83D7A7" w:rsidR="00955348" w:rsidRDefault="00454307" w:rsidP="00D77EB1">
      <w:pPr>
        <w:ind w:left="360"/>
      </w:pPr>
      <w:r>
        <w:t xml:space="preserve">SELECT </w:t>
      </w:r>
      <w:proofErr w:type="spellStart"/>
      <w:r>
        <w:t>ErrorMessage</w:t>
      </w:r>
      <w:proofErr w:type="spellEnd"/>
      <w:r>
        <w:t xml:space="preserve">, * FROM </w:t>
      </w:r>
      <w:proofErr w:type="spellStart"/>
      <w:r>
        <w:t>OETLCONFIG.ETLJobEntityInstances</w:t>
      </w:r>
      <w:proofErr w:type="spellEnd"/>
      <w:r>
        <w:t xml:space="preserve"> WHERE </w:t>
      </w:r>
      <w:proofErr w:type="spellStart"/>
      <w:r>
        <w:t>ETLJobInstanceId</w:t>
      </w:r>
      <w:proofErr w:type="spellEnd"/>
      <w:r>
        <w:t xml:space="preserve"> = @ETLJobInstanceId</w:t>
      </w:r>
    </w:p>
    <w:p w14:paraId="08D1FCD3" w14:textId="77777777" w:rsidR="00955348" w:rsidRDefault="00955348" w:rsidP="00D77EB1">
      <w:pPr>
        <w:ind w:left="360"/>
      </w:pPr>
    </w:p>
    <w:p w14:paraId="0658F613" w14:textId="77777777" w:rsidR="00901052" w:rsidRDefault="00901052" w:rsidP="00D77EB1">
      <w:pPr>
        <w:ind w:left="360"/>
      </w:pPr>
    </w:p>
    <w:p w14:paraId="066AA7DA" w14:textId="077A9776" w:rsidR="00955348" w:rsidRDefault="00955348" w:rsidP="00D77EB1">
      <w:pPr>
        <w:ind w:left="360"/>
      </w:pPr>
      <w:r>
        <w:rPr>
          <w:noProof/>
        </w:rPr>
        <w:drawing>
          <wp:inline distT="0" distB="0" distL="0" distR="0" wp14:anchorId="05114391" wp14:editId="60D4CD7A">
            <wp:extent cx="6800215" cy="1270000"/>
            <wp:effectExtent l="0" t="0" r="635" b="635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87172" cy="1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ABD" w14:textId="77777777" w:rsidR="00F00CAA" w:rsidRDefault="00F00CAA" w:rsidP="00D77EB1">
      <w:pPr>
        <w:ind w:left="360"/>
      </w:pPr>
    </w:p>
    <w:p w14:paraId="67731B78" w14:textId="7AE28397" w:rsidR="00187C8D" w:rsidRPr="00D555BF" w:rsidRDefault="00A34044" w:rsidP="00A34044">
      <w:pPr>
        <w:pStyle w:val="Heading2"/>
        <w:numPr>
          <w:ilvl w:val="2"/>
          <w:numId w:val="8"/>
        </w:numPr>
        <w:spacing w:line="276" w:lineRule="auto"/>
      </w:pPr>
      <w:bookmarkStart w:id="33" w:name="_Toc140681078"/>
      <w:r>
        <w:lastRenderedPageBreak/>
        <w:t>ETL</w:t>
      </w:r>
      <w:bookmarkEnd w:id="33"/>
    </w:p>
    <w:p w14:paraId="45F1B285" w14:textId="77777777" w:rsidR="00187C8D" w:rsidRDefault="00187C8D" w:rsidP="00B87699">
      <w:pPr>
        <w:pStyle w:val="ListParagraph"/>
        <w:numPr>
          <w:ilvl w:val="0"/>
          <w:numId w:val="36"/>
        </w:numPr>
      </w:pPr>
      <w:r>
        <w:t>This error indicates a fault while running a Job. The error is logged at Job Step Instance Level (i.e., Task Level)</w:t>
      </w:r>
    </w:p>
    <w:p w14:paraId="645A6FAE" w14:textId="77777777" w:rsidR="00187C8D" w:rsidRDefault="00187C8D" w:rsidP="00B87699">
      <w:pPr>
        <w:pStyle w:val="ListParagraph"/>
        <w:numPr>
          <w:ilvl w:val="0"/>
          <w:numId w:val="36"/>
        </w:numPr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863" w:type="dxa"/>
        <w:tblInd w:w="144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883"/>
        <w:gridCol w:w="1980"/>
      </w:tblGrid>
      <w:tr w:rsidR="00187C8D" w:rsidRPr="003C7E6E" w14:paraId="7F425FB0" w14:textId="77777777" w:rsidTr="00F30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3" w:type="dxa"/>
            <w:tcBorders>
              <w:bottom w:val="none" w:sz="0" w:space="0" w:color="auto"/>
              <w:right w:val="none" w:sz="0" w:space="0" w:color="auto"/>
            </w:tcBorders>
          </w:tcPr>
          <w:p w14:paraId="7C7B5E78" w14:textId="77777777" w:rsidR="00187C8D" w:rsidRPr="006E2D44" w:rsidRDefault="00187C8D" w:rsidP="00F30D42">
            <w:pPr>
              <w:pStyle w:val="BodyText"/>
              <w:ind w:left="360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980" w:type="dxa"/>
            <w:tcBorders>
              <w:left w:val="none" w:sz="0" w:space="0" w:color="auto"/>
              <w:bottom w:val="none" w:sz="0" w:space="0" w:color="auto"/>
            </w:tcBorders>
          </w:tcPr>
          <w:p w14:paraId="23E40FE4" w14:textId="77777777" w:rsidR="00187C8D" w:rsidRPr="006E2D44" w:rsidRDefault="00187C8D" w:rsidP="00F30D42">
            <w:pPr>
              <w:pStyle w:val="BodyText"/>
              <w:ind w:left="360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187C8D" w:rsidRPr="003C7E6E" w14:paraId="4689A8CC" w14:textId="77777777" w:rsidTr="00F30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05DD62E" w14:textId="77777777" w:rsidR="00187C8D" w:rsidRPr="007D3702" w:rsidRDefault="00187C8D" w:rsidP="00F30D42">
            <w:pPr>
              <w:ind w:firstLine="360"/>
              <w:rPr>
                <w:sz w:val="16"/>
                <w:szCs w:val="16"/>
              </w:rPr>
            </w:pPr>
            <w:r w:rsidRPr="007D3702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AEE6447" w14:textId="77777777" w:rsidR="00187C8D" w:rsidRPr="006E2D44" w:rsidRDefault="00187C8D" w:rsidP="00F30D42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187C8D" w:rsidRPr="003C7E6E" w14:paraId="3DB42542" w14:textId="77777777" w:rsidTr="00F30D42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  <w:tcBorders>
              <w:right w:val="none" w:sz="0" w:space="0" w:color="auto"/>
            </w:tcBorders>
          </w:tcPr>
          <w:p w14:paraId="2A1D6C02" w14:textId="77777777" w:rsidR="00187C8D" w:rsidRPr="007D3702" w:rsidRDefault="00187C8D" w:rsidP="00F30D42">
            <w:pPr>
              <w:ind w:left="360"/>
              <w:jc w:val="both"/>
              <w:rPr>
                <w:sz w:val="16"/>
                <w:szCs w:val="16"/>
              </w:rPr>
            </w:pPr>
            <w:r w:rsidRPr="007D3702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0" w:type="dxa"/>
            <w:tcBorders>
              <w:left w:val="none" w:sz="0" w:space="0" w:color="auto"/>
            </w:tcBorders>
          </w:tcPr>
          <w:p w14:paraId="45C550A8" w14:textId="77777777" w:rsidR="00187C8D" w:rsidRPr="006E2D44" w:rsidRDefault="00187C8D" w:rsidP="00F30D42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920EC3">
              <w:rPr>
                <w:b w:val="0"/>
                <w:bCs w:val="0"/>
                <w:sz w:val="16"/>
                <w:szCs w:val="16"/>
              </w:rPr>
              <w:t>Job Step Instance</w:t>
            </w:r>
          </w:p>
        </w:tc>
      </w:tr>
      <w:tr w:rsidR="00187C8D" w:rsidRPr="003C7E6E" w14:paraId="03990CE4" w14:textId="77777777" w:rsidTr="00F30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0621DA" w14:textId="77777777" w:rsidR="00187C8D" w:rsidRPr="007D3702" w:rsidRDefault="00187C8D" w:rsidP="00F30D42">
            <w:pPr>
              <w:ind w:left="360"/>
              <w:jc w:val="both"/>
              <w:rPr>
                <w:sz w:val="16"/>
                <w:szCs w:val="16"/>
              </w:rPr>
            </w:pPr>
            <w:r w:rsidRPr="00EC0995">
              <w:rPr>
                <w:sz w:val="16"/>
                <w:szCs w:val="16"/>
              </w:rPr>
              <w:t>Operation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D4D8FF8" w14:textId="2EA08B5C" w:rsidR="00187C8D" w:rsidRPr="00EC0995" w:rsidRDefault="00287472" w:rsidP="00F30D42">
            <w:pPr>
              <w:pStyle w:val="BodyText"/>
              <w:ind w:left="360"/>
              <w:rPr>
                <w:rFonts w:ascii="Calibri" w:hAnsi="Calibri"/>
                <w:b w:val="0"/>
                <w:bCs w:val="0"/>
                <w:sz w:val="16"/>
                <w:szCs w:val="16"/>
              </w:rPr>
            </w:pPr>
            <w:r>
              <w:rPr>
                <w:rFonts w:ascii="Calibri" w:hAnsi="Calibri"/>
                <w:b w:val="0"/>
                <w:bCs w:val="0"/>
                <w:sz w:val="16"/>
                <w:szCs w:val="16"/>
              </w:rPr>
              <w:t>ETL</w:t>
            </w:r>
          </w:p>
        </w:tc>
      </w:tr>
    </w:tbl>
    <w:p w14:paraId="21903A9B" w14:textId="77777777" w:rsidR="00187C8D" w:rsidRDefault="00187C8D" w:rsidP="00187C8D">
      <w:pPr>
        <w:ind w:left="360"/>
      </w:pPr>
      <w:r>
        <w:rPr>
          <w:i/>
          <w:iCs/>
          <w:sz w:val="16"/>
          <w:szCs w:val="16"/>
        </w:rPr>
        <w:t xml:space="preserve"> </w:t>
      </w:r>
    </w:p>
    <w:p w14:paraId="3525137E" w14:textId="77777777" w:rsidR="00187C8D" w:rsidRDefault="00187C8D" w:rsidP="00187C8D">
      <w:pPr>
        <w:ind w:left="720"/>
      </w:pPr>
      <w:r>
        <w:t>3. To get more information on the error, the below steps are to be followed:</w:t>
      </w:r>
    </w:p>
    <w:p w14:paraId="6A6991AD" w14:textId="77777777" w:rsidR="00187C8D" w:rsidRDefault="00187C8D" w:rsidP="00187C8D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6F068FEF" w14:textId="77777777" w:rsidR="00187C8D" w:rsidRDefault="00187C8D" w:rsidP="00187C8D">
      <w:pPr>
        <w:pStyle w:val="ListParagraph"/>
        <w:numPr>
          <w:ilvl w:val="0"/>
          <w:numId w:val="7"/>
        </w:numPr>
        <w:ind w:left="1800"/>
      </w:pPr>
      <w:r>
        <w:t>Go to ‘Job Instances’ using the Search Menu option.</w:t>
      </w:r>
    </w:p>
    <w:p w14:paraId="69CCA7DA" w14:textId="77777777" w:rsidR="00187C8D" w:rsidRDefault="00187C8D" w:rsidP="00187C8D">
      <w:pPr>
        <w:pStyle w:val="ListParagraph"/>
        <w:ind w:left="2520"/>
      </w:pPr>
      <w:r>
        <w:rPr>
          <w:noProof/>
        </w:rPr>
        <w:drawing>
          <wp:inline distT="0" distB="0" distL="0" distR="0" wp14:anchorId="48AD929A" wp14:editId="45DDFEE7">
            <wp:extent cx="1537089" cy="777523"/>
            <wp:effectExtent l="0" t="0" r="6350" b="3810"/>
            <wp:docPr id="18564739" name="Picture 185647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688" cy="7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42EA" w14:textId="77777777" w:rsidR="00187C8D" w:rsidRDefault="00187C8D" w:rsidP="00187C8D">
      <w:pPr>
        <w:pStyle w:val="ListParagraph"/>
        <w:numPr>
          <w:ilvl w:val="0"/>
          <w:numId w:val="23"/>
        </w:numPr>
        <w:ind w:left="1800"/>
      </w:pPr>
      <w:r>
        <w:t>Remove any preset filter that are defaulted and Click on Advance Search</w:t>
      </w:r>
    </w:p>
    <w:p w14:paraId="0123FA5B" w14:textId="77777777" w:rsidR="00187C8D" w:rsidRDefault="00187C8D" w:rsidP="00187C8D">
      <w:pPr>
        <w:pStyle w:val="ListParagraph"/>
        <w:numPr>
          <w:ilvl w:val="0"/>
          <w:numId w:val="23"/>
        </w:numPr>
        <w:ind w:left="1800"/>
      </w:pPr>
      <w:r>
        <w:t>Enter the Filter value as below and hit search:</w:t>
      </w:r>
    </w:p>
    <w:p w14:paraId="5C482589" w14:textId="77777777" w:rsidR="00187C8D" w:rsidRDefault="00187C8D" w:rsidP="00187C8D">
      <w:pPr>
        <w:pStyle w:val="ListParagraph"/>
        <w:numPr>
          <w:ilvl w:val="1"/>
          <w:numId w:val="24"/>
        </w:numPr>
        <w:ind w:left="2520"/>
      </w:pPr>
      <w:r>
        <w:t>Filter By: Job Instance Id</w:t>
      </w:r>
    </w:p>
    <w:p w14:paraId="56D4E69D" w14:textId="77777777" w:rsidR="00187C8D" w:rsidRDefault="00187C8D" w:rsidP="00187C8D">
      <w:pPr>
        <w:pStyle w:val="ListParagraph"/>
        <w:numPr>
          <w:ilvl w:val="1"/>
          <w:numId w:val="24"/>
        </w:numPr>
        <w:ind w:left="2520"/>
      </w:pPr>
      <w:r>
        <w:t>Condition: Equals</w:t>
      </w:r>
    </w:p>
    <w:p w14:paraId="40A00547" w14:textId="77777777" w:rsidR="00187C8D" w:rsidRDefault="00187C8D" w:rsidP="00187C8D">
      <w:pPr>
        <w:pStyle w:val="ListParagraph"/>
        <w:numPr>
          <w:ilvl w:val="1"/>
          <w:numId w:val="24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55F75261" w14:textId="77777777" w:rsidR="00187C8D" w:rsidRDefault="00187C8D" w:rsidP="00187C8D">
      <w:pPr>
        <w:pStyle w:val="ListParagraph"/>
        <w:ind w:left="2880"/>
      </w:pPr>
      <w:r w:rsidRPr="009D2213">
        <w:rPr>
          <w:noProof/>
        </w:rPr>
        <w:drawing>
          <wp:anchor distT="0" distB="0" distL="114300" distR="114300" simplePos="0" relativeHeight="251660300" behindDoc="1" locked="0" layoutInCell="1" allowOverlap="1" wp14:anchorId="7088BF67" wp14:editId="436477ED">
            <wp:simplePos x="0" y="0"/>
            <wp:positionH relativeFrom="column">
              <wp:posOffset>274320</wp:posOffset>
            </wp:positionH>
            <wp:positionV relativeFrom="paragraph">
              <wp:posOffset>0</wp:posOffset>
            </wp:positionV>
            <wp:extent cx="6266815" cy="3207385"/>
            <wp:effectExtent l="0" t="0" r="635" b="0"/>
            <wp:wrapTight wrapText="bothSides">
              <wp:wrapPolygon edited="0">
                <wp:start x="0" y="0"/>
                <wp:lineTo x="0" y="21425"/>
                <wp:lineTo x="21537" y="21425"/>
                <wp:lineTo x="21537" y="0"/>
                <wp:lineTo x="0" y="0"/>
              </wp:wrapPolygon>
            </wp:wrapTight>
            <wp:docPr id="1743695107" name="Picture 174369510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7850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02810" w14:textId="3CE5B0B5" w:rsidR="00187C8D" w:rsidRDefault="00187C8D" w:rsidP="008609D2">
      <w:pPr>
        <w:pStyle w:val="ListParagraph"/>
        <w:numPr>
          <w:ilvl w:val="0"/>
          <w:numId w:val="26"/>
        </w:numPr>
        <w:ind w:left="993"/>
      </w:pPr>
      <w:r>
        <w:t>Error message can be found here in case of below failure cases</w:t>
      </w:r>
      <w:r w:rsidR="008609D2">
        <w:t>:</w:t>
      </w:r>
    </w:p>
    <w:p w14:paraId="19FCB685" w14:textId="51D0D1B7" w:rsidR="00AA1BDA" w:rsidRDefault="00D2074E" w:rsidP="00D2074E">
      <w:pPr>
        <w:pStyle w:val="ListParagraph"/>
        <w:numPr>
          <w:ilvl w:val="1"/>
          <w:numId w:val="26"/>
        </w:numPr>
      </w:pPr>
      <w:r w:rsidRPr="00D2074E">
        <w:t xml:space="preserve">Core web job failed to communicate to </w:t>
      </w:r>
      <w:r w:rsidR="006C52BE">
        <w:t>Data Warehouse</w:t>
      </w:r>
      <w:r>
        <w:t xml:space="preserve"> VM</w:t>
      </w:r>
      <w:r w:rsidR="00075A1E">
        <w:t>/Database Server</w:t>
      </w:r>
      <w:r w:rsidR="008949F7">
        <w:t>.</w:t>
      </w:r>
    </w:p>
    <w:p w14:paraId="09422F61" w14:textId="4380BE0C" w:rsidR="008949F7" w:rsidRDefault="00B82F73" w:rsidP="00325F8C">
      <w:pPr>
        <w:pStyle w:val="ListParagraph"/>
        <w:ind w:left="1080"/>
      </w:pPr>
      <w:r w:rsidRPr="00B82F73">
        <w:t>If these situations occur, the ETL task will be labeled as "Faulted," and the Exception message will</w:t>
      </w:r>
      <w:r w:rsidR="00325F8C">
        <w:t xml:space="preserve"> </w:t>
      </w:r>
      <w:r w:rsidRPr="00B82F73">
        <w:t>display "Connection to the server could not be established"</w:t>
      </w:r>
      <w:r w:rsidR="00E21456">
        <w:t>. This will require coordinating with HPE IT team to resolve the connectivity issue.</w:t>
      </w:r>
      <w:r w:rsidR="00136F86" w:rsidRPr="00136F86">
        <w:rPr>
          <w:noProof/>
        </w:rPr>
        <w:lastRenderedPageBreak/>
        <w:drawing>
          <wp:inline distT="0" distB="0" distL="0" distR="0" wp14:anchorId="5DF86FEB" wp14:editId="426098A3">
            <wp:extent cx="6309360" cy="2465070"/>
            <wp:effectExtent l="0" t="0" r="0" b="0"/>
            <wp:docPr id="107071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1625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2A2B" w14:textId="77777777" w:rsidR="008949F7" w:rsidRPr="00D2074E" w:rsidRDefault="008949F7" w:rsidP="00325F8C"/>
    <w:p w14:paraId="1EF2A736" w14:textId="143F4C49" w:rsidR="00995E6E" w:rsidRDefault="00317351" w:rsidP="00995E6E">
      <w:pPr>
        <w:pStyle w:val="ListParagraph"/>
        <w:numPr>
          <w:ilvl w:val="1"/>
          <w:numId w:val="26"/>
        </w:numPr>
      </w:pPr>
      <w:r>
        <w:t>Failed while running the dimension processin</w:t>
      </w:r>
      <w:r w:rsidR="008949F7">
        <w:t>g</w:t>
      </w:r>
      <w:r w:rsidR="00995E6E">
        <w:t xml:space="preserve"> – when loading OLTP tables into dimension tables in Data Warehouse.</w:t>
      </w:r>
    </w:p>
    <w:p w14:paraId="04B1C472" w14:textId="07CCC0D9" w:rsidR="001C7A90" w:rsidRDefault="001C7A90" w:rsidP="001C7A90">
      <w:pPr>
        <w:pStyle w:val="ListParagraph"/>
        <w:ind w:left="1080"/>
      </w:pPr>
      <w:r w:rsidRPr="001C7A90">
        <w:rPr>
          <w:noProof/>
        </w:rPr>
        <w:drawing>
          <wp:inline distT="0" distB="0" distL="0" distR="0" wp14:anchorId="550EF9F5" wp14:editId="42A75276">
            <wp:extent cx="6309360" cy="3206115"/>
            <wp:effectExtent l="0" t="0" r="0" b="0"/>
            <wp:docPr id="94353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3509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6557" w14:textId="77777777" w:rsidR="005E1EE2" w:rsidRDefault="005E1EE2" w:rsidP="005E1EE2">
      <w:pPr>
        <w:pStyle w:val="ListParagraph"/>
      </w:pPr>
    </w:p>
    <w:p w14:paraId="30779D47" w14:textId="072E9128" w:rsidR="00DB0ECA" w:rsidRDefault="00AF05E5" w:rsidP="005E1EE2">
      <w:pPr>
        <w:pStyle w:val="ListParagraph"/>
        <w:ind w:left="1080"/>
      </w:pPr>
      <w:r w:rsidRPr="00AF05E5">
        <w:t xml:space="preserve">To obtain additional information when encountering an error in the ETL steps, you can access the </w:t>
      </w:r>
      <w:r w:rsidR="001E5C50">
        <w:t>Data Warehouse</w:t>
      </w:r>
      <w:r w:rsidRPr="00AF05E5">
        <w:t xml:space="preserve"> Database Server and execute the provided query. This query will provide further details regarding the specific Entity that failed to undergo processing.</w:t>
      </w:r>
    </w:p>
    <w:p w14:paraId="0E783896" w14:textId="77777777" w:rsidR="00AF05E5" w:rsidRDefault="00AF05E5" w:rsidP="005E1EE2">
      <w:pPr>
        <w:pStyle w:val="ListParagraph"/>
        <w:ind w:left="1080"/>
      </w:pPr>
    </w:p>
    <w:p w14:paraId="5AEFE4FB" w14:textId="4C01F8BE" w:rsidR="00DA40CF" w:rsidRDefault="00DA40CF" w:rsidP="00DB0EC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  <w:r>
        <w:t>-- Replace Execution Id with what you are seeing Odessa Core Job logs.</w:t>
      </w:r>
    </w:p>
    <w:p w14:paraId="58991DAC" w14:textId="77777777" w:rsidR="00063720" w:rsidRDefault="00063720" w:rsidP="00DB0EC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</w:p>
    <w:p w14:paraId="363D832E" w14:textId="422D80F5" w:rsidR="00063720" w:rsidRDefault="00063720" w:rsidP="00DB0EC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  <w:r w:rsidRPr="00063720">
        <w:t xml:space="preserve">select * from </w:t>
      </w:r>
      <w:proofErr w:type="spellStart"/>
      <w:r w:rsidRPr="00063720">
        <w:t>EtlExecutionJobLogs</w:t>
      </w:r>
      <w:proofErr w:type="spellEnd"/>
      <w:r w:rsidRPr="00063720">
        <w:t xml:space="preserve"> where </w:t>
      </w:r>
      <w:proofErr w:type="spellStart"/>
      <w:r w:rsidRPr="00063720">
        <w:t>ExecutionId</w:t>
      </w:r>
      <w:proofErr w:type="spellEnd"/>
      <w:r w:rsidRPr="00063720">
        <w:t>=</w:t>
      </w:r>
      <w:r>
        <w:t>&lt;Execution Id&gt;</w:t>
      </w:r>
      <w:r w:rsidRPr="00063720">
        <w:t xml:space="preserve"> AND Level IN ('Fatal', 'Error')</w:t>
      </w:r>
    </w:p>
    <w:p w14:paraId="2097CA01" w14:textId="77777777" w:rsidR="00063720" w:rsidRDefault="00063720" w:rsidP="00DB0EC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</w:p>
    <w:p w14:paraId="5615722D" w14:textId="77777777" w:rsidR="008949F7" w:rsidRDefault="008949F7" w:rsidP="008949F7">
      <w:pPr>
        <w:pStyle w:val="ListParagraph"/>
      </w:pPr>
    </w:p>
    <w:p w14:paraId="144F592F" w14:textId="27B737CB" w:rsidR="00AF05E5" w:rsidRDefault="00AF05E5" w:rsidP="00C62BAA">
      <w:pPr>
        <w:pStyle w:val="ListParagraph"/>
        <w:ind w:left="720"/>
      </w:pPr>
      <w:r>
        <w:tab/>
      </w:r>
      <w:r w:rsidR="007B5164" w:rsidRPr="007B5164">
        <w:rPr>
          <w:noProof/>
        </w:rPr>
        <w:lastRenderedPageBreak/>
        <w:drawing>
          <wp:inline distT="0" distB="0" distL="0" distR="0" wp14:anchorId="3AE41F78" wp14:editId="06B58A11">
            <wp:extent cx="6309360" cy="1292860"/>
            <wp:effectExtent l="0" t="0" r="0" b="2540"/>
            <wp:docPr id="181092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680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AD21" w14:textId="77777777" w:rsidR="008949F7" w:rsidRDefault="008949F7" w:rsidP="008949F7"/>
    <w:p w14:paraId="18EC54A8" w14:textId="4DA3DEF3" w:rsidR="008609D2" w:rsidRDefault="008949F7" w:rsidP="00B82CC7">
      <w:pPr>
        <w:pStyle w:val="ListParagraph"/>
        <w:numPr>
          <w:ilvl w:val="1"/>
          <w:numId w:val="26"/>
        </w:numPr>
      </w:pPr>
      <w:r>
        <w:t>Failed while running the facts processing</w:t>
      </w:r>
      <w:r w:rsidR="00995E6E">
        <w:t>.</w:t>
      </w:r>
    </w:p>
    <w:p w14:paraId="426FAB7E" w14:textId="58773204" w:rsidR="00540733" w:rsidRDefault="00540733" w:rsidP="00540733">
      <w:pPr>
        <w:pStyle w:val="ListParagraph"/>
        <w:ind w:left="1080"/>
      </w:pPr>
      <w:r w:rsidRPr="00540733">
        <w:rPr>
          <w:noProof/>
        </w:rPr>
        <w:drawing>
          <wp:inline distT="0" distB="0" distL="0" distR="0" wp14:anchorId="6FC69D4A" wp14:editId="7E30B9B5">
            <wp:extent cx="6309360" cy="3002280"/>
            <wp:effectExtent l="0" t="0" r="0" b="7620"/>
            <wp:docPr id="1559546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4603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156" w14:textId="77777777" w:rsidR="00187C8D" w:rsidRDefault="00187C8D" w:rsidP="00D77EB1">
      <w:pPr>
        <w:ind w:left="360"/>
      </w:pPr>
    </w:p>
    <w:p w14:paraId="11831F3E" w14:textId="5A329A40" w:rsidR="00B82CC7" w:rsidRDefault="00B82CC7" w:rsidP="00B82CC7">
      <w:pPr>
        <w:pStyle w:val="ListParagraph"/>
        <w:ind w:left="1080"/>
      </w:pPr>
      <w:r w:rsidRPr="00AF05E5">
        <w:t xml:space="preserve">To obtain additional information when encountering an error in the ETL steps, you can access the </w:t>
      </w:r>
      <w:r w:rsidR="001E5C50">
        <w:t>Data Warehouse</w:t>
      </w:r>
      <w:r w:rsidRPr="00AF05E5">
        <w:t xml:space="preserve"> Database Server and execute the provided query. This query will provide further details regarding the specific Entity that failed to undergo processing.</w:t>
      </w:r>
    </w:p>
    <w:p w14:paraId="6E524EC9" w14:textId="77777777" w:rsidR="00B82CC7" w:rsidRDefault="00B82CC7" w:rsidP="00B82CC7">
      <w:pPr>
        <w:pStyle w:val="ListParagraph"/>
        <w:ind w:left="1080"/>
      </w:pPr>
    </w:p>
    <w:p w14:paraId="66A556E0" w14:textId="77777777" w:rsidR="00B82CC7" w:rsidRDefault="00B82CC7" w:rsidP="00B82C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  <w:r>
        <w:t>-- Replace Execution Id with what you are seeing Odessa Core Job logs.</w:t>
      </w:r>
    </w:p>
    <w:p w14:paraId="7002B1E7" w14:textId="77777777" w:rsidR="00B82CC7" w:rsidRDefault="00B82CC7" w:rsidP="00B82C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</w:p>
    <w:p w14:paraId="326FE5A7" w14:textId="77777777" w:rsidR="00B82CC7" w:rsidRDefault="00B82CC7" w:rsidP="00B82C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  <w:r w:rsidRPr="00063720">
        <w:t xml:space="preserve">select * from </w:t>
      </w:r>
      <w:proofErr w:type="spellStart"/>
      <w:r w:rsidRPr="00063720">
        <w:t>EtlExecutionJobLogs</w:t>
      </w:r>
      <w:proofErr w:type="spellEnd"/>
      <w:r w:rsidRPr="00063720">
        <w:t xml:space="preserve"> where </w:t>
      </w:r>
      <w:proofErr w:type="spellStart"/>
      <w:r w:rsidRPr="00063720">
        <w:t>ExecutionId</w:t>
      </w:r>
      <w:proofErr w:type="spellEnd"/>
      <w:r w:rsidRPr="00063720">
        <w:t>=</w:t>
      </w:r>
      <w:r>
        <w:t>&lt;Execution Id&gt;</w:t>
      </w:r>
      <w:r w:rsidRPr="00063720">
        <w:t xml:space="preserve"> AND Level IN ('Fatal', 'Error')</w:t>
      </w:r>
    </w:p>
    <w:p w14:paraId="09C9FF87" w14:textId="77777777" w:rsidR="00B82CC7" w:rsidRDefault="00B82CC7" w:rsidP="00B82CC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</w:p>
    <w:p w14:paraId="255C98F0" w14:textId="77777777" w:rsidR="00B82CC7" w:rsidRDefault="00B82CC7" w:rsidP="00B82CC7">
      <w:pPr>
        <w:pStyle w:val="ListParagraph"/>
      </w:pPr>
    </w:p>
    <w:p w14:paraId="2CC6A029" w14:textId="4498F884" w:rsidR="00D77EB1" w:rsidRDefault="00B82CC7" w:rsidP="00B82CC7">
      <w:pPr>
        <w:ind w:left="360"/>
      </w:pPr>
      <w:r>
        <w:tab/>
      </w:r>
      <w:r w:rsidR="00A31059" w:rsidRPr="00A31059">
        <w:rPr>
          <w:noProof/>
        </w:rPr>
        <w:drawing>
          <wp:inline distT="0" distB="0" distL="0" distR="0" wp14:anchorId="3B82BC1E" wp14:editId="3BC4ADE4">
            <wp:extent cx="6309360" cy="1598295"/>
            <wp:effectExtent l="0" t="0" r="0" b="1905"/>
            <wp:docPr id="63149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870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7221" w14:textId="77777777" w:rsidR="00D77EB1" w:rsidRDefault="00D77EB1" w:rsidP="00D77EB1">
      <w:pPr>
        <w:ind w:left="360"/>
      </w:pPr>
    </w:p>
    <w:p w14:paraId="6B8F89BB" w14:textId="77777777" w:rsidR="00D77EB1" w:rsidRPr="00F00CAA" w:rsidRDefault="00D77EB1" w:rsidP="00D77EB1">
      <w:pPr>
        <w:ind w:left="360"/>
      </w:pPr>
    </w:p>
    <w:p w14:paraId="67B24B13" w14:textId="77777777" w:rsidR="00187DCA" w:rsidRDefault="00187DCA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34" w:name="_Toc140681079"/>
      <w:r>
        <w:t>Background Event Monitor Logs</w:t>
      </w:r>
      <w:bookmarkEnd w:id="34"/>
    </w:p>
    <w:p w14:paraId="072A53EF" w14:textId="3C2F9688" w:rsidR="00187DCA" w:rsidRDefault="00187DCA" w:rsidP="00296604">
      <w:pPr>
        <w:pStyle w:val="ListParagraph"/>
        <w:numPr>
          <w:ilvl w:val="0"/>
          <w:numId w:val="37"/>
        </w:numPr>
        <w:ind w:left="1134" w:hanging="425"/>
      </w:pPr>
      <w:r>
        <w:t>This error indicates a fault while processing a Background Event.</w:t>
      </w:r>
    </w:p>
    <w:p w14:paraId="7DE2BEA1" w14:textId="77777777" w:rsidR="00187DCA" w:rsidRDefault="00187DCA" w:rsidP="00296604">
      <w:pPr>
        <w:pStyle w:val="ListParagraph"/>
        <w:numPr>
          <w:ilvl w:val="0"/>
          <w:numId w:val="37"/>
        </w:numPr>
        <w:ind w:left="1080" w:hanging="360"/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552" w:type="dxa"/>
        <w:tblInd w:w="108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688"/>
        <w:gridCol w:w="1864"/>
      </w:tblGrid>
      <w:tr w:rsidR="00187DCA" w:rsidRPr="003C7E6E" w14:paraId="00CE907F" w14:textId="77777777" w:rsidTr="00EC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88" w:type="dxa"/>
            <w:tcBorders>
              <w:bottom w:val="none" w:sz="0" w:space="0" w:color="auto"/>
              <w:right w:val="none" w:sz="0" w:space="0" w:color="auto"/>
            </w:tcBorders>
          </w:tcPr>
          <w:p w14:paraId="7EB81946" w14:textId="77777777" w:rsidR="00187DCA" w:rsidRPr="006E2D44" w:rsidRDefault="00187DCA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864" w:type="dxa"/>
            <w:tcBorders>
              <w:left w:val="none" w:sz="0" w:space="0" w:color="auto"/>
              <w:bottom w:val="none" w:sz="0" w:space="0" w:color="auto"/>
            </w:tcBorders>
          </w:tcPr>
          <w:p w14:paraId="77AE9D1E" w14:textId="77777777" w:rsidR="00187DCA" w:rsidRPr="006E2D44" w:rsidRDefault="00187DCA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187DCA" w:rsidRPr="003C7E6E" w14:paraId="79A1C035" w14:textId="77777777" w:rsidTr="00EC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8A10B6" w14:textId="77777777" w:rsidR="00187DCA" w:rsidRPr="006E2D44" w:rsidRDefault="00187DCA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EAFCEEA" w14:textId="77777777" w:rsidR="00187DCA" w:rsidRPr="006E2D44" w:rsidRDefault="00187DCA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187DCA" w:rsidRPr="003C7E6E" w14:paraId="0EF51310" w14:textId="77777777" w:rsidTr="00EC099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right w:val="none" w:sz="0" w:space="0" w:color="auto"/>
            </w:tcBorders>
          </w:tcPr>
          <w:p w14:paraId="4D57A7A4" w14:textId="77777777" w:rsidR="00187DCA" w:rsidRPr="006E2D44" w:rsidRDefault="00187DCA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left w:val="none" w:sz="0" w:space="0" w:color="auto"/>
            </w:tcBorders>
          </w:tcPr>
          <w:p w14:paraId="36C7181E" w14:textId="194E17F2" w:rsidR="00187DCA" w:rsidRPr="006E2D44" w:rsidRDefault="00C931D8" w:rsidP="00EC0995">
            <w:pPr>
              <w:pStyle w:val="BodyText"/>
              <w:ind w:left="360"/>
              <w:rPr>
                <w:b w:val="0"/>
                <w:bCs w:val="0"/>
                <w:sz w:val="16"/>
                <w:szCs w:val="16"/>
              </w:rPr>
            </w:pPr>
            <w:r w:rsidRPr="00C931D8">
              <w:rPr>
                <w:b w:val="0"/>
                <w:bCs w:val="0"/>
                <w:sz w:val="16"/>
                <w:szCs w:val="16"/>
              </w:rPr>
              <w:t>Background Event</w:t>
            </w:r>
          </w:p>
        </w:tc>
      </w:tr>
    </w:tbl>
    <w:p w14:paraId="6AE91052" w14:textId="77777777" w:rsidR="00187DCA" w:rsidRDefault="00187DCA" w:rsidP="00187DCA">
      <w:pPr>
        <w:pStyle w:val="ListParagraph"/>
        <w:ind w:left="1080" w:hanging="360"/>
      </w:pPr>
    </w:p>
    <w:p w14:paraId="0A240CE2" w14:textId="7B39FA0E" w:rsidR="00187DCA" w:rsidRDefault="00187DCA" w:rsidP="00187DCA">
      <w:pPr>
        <w:pStyle w:val="ListParagraph"/>
        <w:ind w:left="1080" w:hanging="360"/>
      </w:pPr>
      <w:r>
        <w:tab/>
      </w:r>
    </w:p>
    <w:p w14:paraId="240EED94" w14:textId="77777777" w:rsidR="00187DCA" w:rsidRDefault="00187DCA" w:rsidP="00296604">
      <w:pPr>
        <w:pStyle w:val="ListParagraph"/>
        <w:numPr>
          <w:ilvl w:val="0"/>
          <w:numId w:val="37"/>
        </w:numPr>
        <w:ind w:left="1080" w:hanging="360"/>
      </w:pPr>
      <w:r>
        <w:t>To get more information on the error, the below steps are to be followed:</w:t>
      </w:r>
    </w:p>
    <w:p w14:paraId="6BBD186F" w14:textId="77777777" w:rsidR="00187DCA" w:rsidRDefault="00187DCA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505F5A14" w14:textId="67CD9C4B" w:rsidR="00187DCA" w:rsidRDefault="00187DCA">
      <w:pPr>
        <w:pStyle w:val="ListParagraph"/>
        <w:numPr>
          <w:ilvl w:val="0"/>
          <w:numId w:val="7"/>
        </w:numPr>
        <w:ind w:left="1800"/>
      </w:pPr>
      <w:r>
        <w:t xml:space="preserve">Go to </w:t>
      </w:r>
      <w:r w:rsidR="00C931D8">
        <w:t>‘Background Event Monitors</w:t>
      </w:r>
      <w:r>
        <w:t>’ using the Search Menu option.</w:t>
      </w:r>
    </w:p>
    <w:p w14:paraId="750F7F90" w14:textId="08BBFED6" w:rsidR="00187DCA" w:rsidRDefault="00187DCA" w:rsidP="00187DCA">
      <w:pPr>
        <w:pStyle w:val="ListParagraph"/>
        <w:ind w:left="1800"/>
      </w:pPr>
      <w:r>
        <w:t xml:space="preserve">   </w:t>
      </w:r>
      <w:r w:rsidR="00C931D8">
        <w:rPr>
          <w:noProof/>
        </w:rPr>
        <w:drawing>
          <wp:inline distT="0" distB="0" distL="0" distR="0" wp14:anchorId="6D35E7C8" wp14:editId="3E096031">
            <wp:extent cx="3225800" cy="1677035"/>
            <wp:effectExtent l="0" t="0" r="0" b="0"/>
            <wp:docPr id="1636703561" name="Picture 163670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B065" w14:textId="1ECB8D38" w:rsidR="00187DCA" w:rsidRDefault="00E650BB">
      <w:pPr>
        <w:pStyle w:val="ListParagraph"/>
        <w:numPr>
          <w:ilvl w:val="0"/>
          <w:numId w:val="7"/>
        </w:numPr>
        <w:ind w:left="1800"/>
      </w:pPr>
      <w:r>
        <w:t>Click of Advanced Search and filter as below and click Search:</w:t>
      </w:r>
    </w:p>
    <w:p w14:paraId="328500E9" w14:textId="77777777" w:rsidR="00187DCA" w:rsidRDefault="00187DCA">
      <w:pPr>
        <w:pStyle w:val="ListParagraph"/>
        <w:numPr>
          <w:ilvl w:val="1"/>
          <w:numId w:val="7"/>
        </w:numPr>
        <w:ind w:left="2520"/>
      </w:pPr>
      <w:r>
        <w:t xml:space="preserve">Select Parameter: </w:t>
      </w:r>
      <w:r w:rsidRPr="00FC5045">
        <w:t>Correlation Id</w:t>
      </w:r>
    </w:p>
    <w:p w14:paraId="2C194127" w14:textId="37BFA293" w:rsidR="00E650BB" w:rsidRDefault="00E650BB">
      <w:pPr>
        <w:pStyle w:val="ListParagraph"/>
        <w:numPr>
          <w:ilvl w:val="1"/>
          <w:numId w:val="7"/>
        </w:numPr>
        <w:ind w:left="2520"/>
      </w:pPr>
      <w:r>
        <w:t>Filter Type: Equals</w:t>
      </w:r>
    </w:p>
    <w:p w14:paraId="3380CBFA" w14:textId="65ABD30B" w:rsidR="00187DCA" w:rsidRDefault="00E650BB">
      <w:pPr>
        <w:pStyle w:val="ListParagraph"/>
        <w:numPr>
          <w:ilvl w:val="1"/>
          <w:numId w:val="7"/>
        </w:numPr>
        <w:ind w:left="2520"/>
      </w:pPr>
      <w:r w:rsidRPr="00E650BB">
        <w:rPr>
          <w:noProof/>
        </w:rPr>
        <w:drawing>
          <wp:anchor distT="0" distB="0" distL="114300" distR="114300" simplePos="0" relativeHeight="251658249" behindDoc="1" locked="0" layoutInCell="1" allowOverlap="1" wp14:anchorId="25C83DE3" wp14:editId="41F0867E">
            <wp:simplePos x="0" y="0"/>
            <wp:positionH relativeFrom="margin">
              <wp:align>right</wp:align>
            </wp:positionH>
            <wp:positionV relativeFrom="paragraph">
              <wp:posOffset>214318</wp:posOffset>
            </wp:positionV>
            <wp:extent cx="6309360" cy="3173095"/>
            <wp:effectExtent l="0" t="0" r="0" b="8255"/>
            <wp:wrapTight wrapText="bothSides">
              <wp:wrapPolygon edited="0">
                <wp:start x="0" y="0"/>
                <wp:lineTo x="0" y="21527"/>
                <wp:lineTo x="21522" y="21527"/>
                <wp:lineTo x="21522" y="0"/>
                <wp:lineTo x="0" y="0"/>
              </wp:wrapPolygon>
            </wp:wrapTight>
            <wp:docPr id="1467837689" name="Picture 146783768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37689" name="Picture 1" descr="A screenshot of a computer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DCA">
        <w:t xml:space="preserve">Value: </w:t>
      </w:r>
      <w:proofErr w:type="spellStart"/>
      <w:r w:rsidR="00187DCA" w:rsidRPr="00FC5045">
        <w:t>TransactionId</w:t>
      </w:r>
      <w:proofErr w:type="spellEnd"/>
      <w:r w:rsidR="00187DCA">
        <w:t xml:space="preserve"> from the Azure Alert Query Result</w:t>
      </w:r>
    </w:p>
    <w:p w14:paraId="7D3774D4" w14:textId="5E39ACEC" w:rsidR="00E650BB" w:rsidRDefault="00E650BB" w:rsidP="00E650BB">
      <w:pPr>
        <w:pStyle w:val="ListParagraph"/>
        <w:ind w:left="2520"/>
      </w:pPr>
    </w:p>
    <w:p w14:paraId="6F1E0DC9" w14:textId="3D27A1D7" w:rsidR="00187DCA" w:rsidRDefault="00187DCA">
      <w:pPr>
        <w:pStyle w:val="ListParagraph"/>
        <w:numPr>
          <w:ilvl w:val="0"/>
          <w:numId w:val="7"/>
        </w:numPr>
        <w:ind w:left="1800"/>
      </w:pPr>
      <w:r>
        <w:lastRenderedPageBreak/>
        <w:t>To get more details on the error, select the row from the result and click on ‘View’ button available on top left corner of result grid.</w:t>
      </w:r>
    </w:p>
    <w:p w14:paraId="3E2F972C" w14:textId="013119F5" w:rsidR="00E650BB" w:rsidRDefault="00E650BB" w:rsidP="00E650BB">
      <w:r w:rsidRPr="00E650BB">
        <w:rPr>
          <w:noProof/>
        </w:rPr>
        <w:drawing>
          <wp:inline distT="0" distB="0" distL="0" distR="0" wp14:anchorId="53BD7ECE" wp14:editId="1DA19612">
            <wp:extent cx="6309360" cy="1440180"/>
            <wp:effectExtent l="0" t="0" r="0" b="7620"/>
            <wp:docPr id="1466994364" name="Picture 14669943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4364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199D" w14:textId="321511E6" w:rsidR="00187DCA" w:rsidRDefault="00511EAB" w:rsidP="00887A72">
      <w:pPr>
        <w:ind w:left="720"/>
      </w:pPr>
      <w:r>
        <w:t>Note: Every faulted background event will be rerun</w:t>
      </w:r>
      <w:r w:rsidR="00783384">
        <w:t>/reprocessed</w:t>
      </w:r>
      <w:r>
        <w:t xml:space="preserve"> once again at the end of day</w:t>
      </w:r>
      <w:r w:rsidR="00783384">
        <w:t xml:space="preserve"> automatically by the system</w:t>
      </w:r>
      <w:r w:rsidR="00D1687B">
        <w:t xml:space="preserve">. </w:t>
      </w:r>
      <w:r w:rsidR="007C0196">
        <w:t>However,</w:t>
      </w:r>
      <w:r w:rsidR="00D1687B">
        <w:t xml:space="preserve"> this can also be triggered </w:t>
      </w:r>
      <w:proofErr w:type="spellStart"/>
      <w:r w:rsidR="00D1687B">
        <w:t>adhoc</w:t>
      </w:r>
      <w:proofErr w:type="spellEnd"/>
      <w:r w:rsidR="00D1687B">
        <w:t xml:space="preserve"> anytime by running the “Background Monitor” job</w:t>
      </w:r>
      <w:r w:rsidR="007C0196">
        <w:t xml:space="preserve"> (This job is always a system level job that will rerun all the faulted background processes).</w:t>
      </w:r>
    </w:p>
    <w:p w14:paraId="6E240E5B" w14:textId="77777777" w:rsidR="00E650BB" w:rsidRDefault="00E650BB">
      <w:pPr>
        <w:pStyle w:val="Heading2"/>
        <w:numPr>
          <w:ilvl w:val="1"/>
          <w:numId w:val="8"/>
        </w:numPr>
        <w:spacing w:line="276" w:lineRule="auto"/>
        <w:ind w:left="900" w:hanging="540"/>
      </w:pPr>
      <w:bookmarkStart w:id="35" w:name="_Toc140681080"/>
      <w:r>
        <w:t>Exception Logs</w:t>
      </w:r>
      <w:bookmarkEnd w:id="35"/>
    </w:p>
    <w:p w14:paraId="26910FA6" w14:textId="52FE3728" w:rsidR="00E650BB" w:rsidRDefault="00E650BB">
      <w:pPr>
        <w:pStyle w:val="ListParagraph"/>
        <w:numPr>
          <w:ilvl w:val="0"/>
          <w:numId w:val="13"/>
        </w:numPr>
        <w:ind w:left="1080" w:hanging="360"/>
      </w:pPr>
      <w:r>
        <w:t xml:space="preserve">This error indicates a fault </w:t>
      </w:r>
      <w:r w:rsidR="003172B8">
        <w:t>or crash observed while performing any Core application operations.</w:t>
      </w:r>
    </w:p>
    <w:p w14:paraId="26121D56" w14:textId="77777777" w:rsidR="00E650BB" w:rsidRDefault="00E650BB">
      <w:pPr>
        <w:pStyle w:val="ListParagraph"/>
        <w:numPr>
          <w:ilvl w:val="0"/>
          <w:numId w:val="13"/>
        </w:numPr>
        <w:ind w:left="1080" w:hanging="360"/>
      </w:pPr>
      <w:r>
        <w:t xml:space="preserve">The below column values in the Azure Alert Query Result indicate that the given error belongs to this classification. </w:t>
      </w:r>
    </w:p>
    <w:tbl>
      <w:tblPr>
        <w:tblStyle w:val="ListTable3-Accent1"/>
        <w:tblW w:w="3552" w:type="dxa"/>
        <w:tblInd w:w="1082" w:type="dxa"/>
        <w:tblBorders>
          <w:insideH w:val="single" w:sz="4" w:space="0" w:color="00ACC8" w:themeColor="accent1"/>
          <w:insideV w:val="single" w:sz="4" w:space="0" w:color="00ACC8" w:themeColor="accent1"/>
        </w:tblBorders>
        <w:tblLook w:val="01A0" w:firstRow="1" w:lastRow="0" w:firstColumn="1" w:lastColumn="1" w:noHBand="0" w:noVBand="0"/>
      </w:tblPr>
      <w:tblGrid>
        <w:gridCol w:w="1688"/>
        <w:gridCol w:w="1864"/>
      </w:tblGrid>
      <w:tr w:rsidR="00E650BB" w:rsidRPr="003C7E6E" w14:paraId="0165EA8B" w14:textId="77777777" w:rsidTr="00EC0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88" w:type="dxa"/>
            <w:tcBorders>
              <w:bottom w:val="none" w:sz="0" w:space="0" w:color="auto"/>
              <w:right w:val="none" w:sz="0" w:space="0" w:color="auto"/>
            </w:tcBorders>
          </w:tcPr>
          <w:p w14:paraId="1FFC3167" w14:textId="77777777" w:rsidR="00E650BB" w:rsidRPr="006E2D44" w:rsidRDefault="00E650BB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Column Name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1864" w:type="dxa"/>
            <w:tcBorders>
              <w:left w:val="none" w:sz="0" w:space="0" w:color="auto"/>
              <w:bottom w:val="none" w:sz="0" w:space="0" w:color="auto"/>
            </w:tcBorders>
          </w:tcPr>
          <w:p w14:paraId="290008FF" w14:textId="77777777" w:rsidR="00E650BB" w:rsidRPr="006E2D44" w:rsidRDefault="00E650BB" w:rsidP="00EC0995">
            <w:pPr>
              <w:pStyle w:val="BodyText"/>
              <w:jc w:val="center"/>
              <w:rPr>
                <w:b w:val="0"/>
                <w:color w:val="FFFFFF" w:themeColor="background1"/>
                <w:sz w:val="16"/>
                <w:szCs w:val="16"/>
              </w:rPr>
            </w:pPr>
            <w:r w:rsidRPr="006E2D44">
              <w:rPr>
                <w:color w:val="FFFFFF" w:themeColor="background1"/>
                <w:sz w:val="16"/>
                <w:szCs w:val="16"/>
              </w:rPr>
              <w:t>Value</w:t>
            </w:r>
          </w:p>
        </w:tc>
      </w:tr>
      <w:tr w:rsidR="00E650BB" w:rsidRPr="003C7E6E" w14:paraId="26662BBC" w14:textId="77777777" w:rsidTr="00EC0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DE38A0C" w14:textId="77777777" w:rsidR="00E650BB" w:rsidRPr="006E2D44" w:rsidRDefault="00E650BB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App 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D33C700" w14:textId="77777777" w:rsidR="00E650BB" w:rsidRPr="006E2D44" w:rsidRDefault="00E650BB" w:rsidP="003172B8">
            <w:pPr>
              <w:pStyle w:val="BodyText"/>
              <w:rPr>
                <w:b w:val="0"/>
                <w:bCs w:val="0"/>
                <w:sz w:val="16"/>
                <w:szCs w:val="16"/>
              </w:rPr>
            </w:pPr>
            <w:r w:rsidRPr="006E2D44">
              <w:rPr>
                <w:b w:val="0"/>
                <w:bCs w:val="0"/>
                <w:sz w:val="16"/>
                <w:szCs w:val="16"/>
              </w:rPr>
              <w:t>Odessa Core</w:t>
            </w:r>
          </w:p>
        </w:tc>
      </w:tr>
      <w:tr w:rsidR="00E650BB" w:rsidRPr="003C7E6E" w14:paraId="0395BE75" w14:textId="77777777" w:rsidTr="00EC099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8" w:type="dxa"/>
            <w:tcBorders>
              <w:right w:val="none" w:sz="0" w:space="0" w:color="auto"/>
            </w:tcBorders>
          </w:tcPr>
          <w:p w14:paraId="38A891E1" w14:textId="77777777" w:rsidR="00E650BB" w:rsidRPr="006E2D44" w:rsidRDefault="00E650BB" w:rsidP="00EC0995">
            <w:pPr>
              <w:rPr>
                <w:sz w:val="16"/>
                <w:szCs w:val="16"/>
              </w:rPr>
            </w:pPr>
            <w:r w:rsidRPr="006E2D44">
              <w:rPr>
                <w:sz w:val="16"/>
                <w:szCs w:val="16"/>
              </w:rPr>
              <w:t>Component Type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64" w:type="dxa"/>
            <w:tcBorders>
              <w:left w:val="none" w:sz="0" w:space="0" w:color="auto"/>
            </w:tcBorders>
          </w:tcPr>
          <w:p w14:paraId="35F142A0" w14:textId="65F5553E" w:rsidR="00E650BB" w:rsidRPr="006E2D44" w:rsidRDefault="003172B8" w:rsidP="003172B8">
            <w:pPr>
              <w:pStyle w:val="BodyText"/>
              <w:rPr>
                <w:b w:val="0"/>
                <w:bCs w:val="0"/>
                <w:sz w:val="16"/>
                <w:szCs w:val="16"/>
              </w:rPr>
            </w:pPr>
            <w:r w:rsidRPr="003172B8">
              <w:rPr>
                <w:b w:val="0"/>
                <w:bCs w:val="0"/>
                <w:sz w:val="16"/>
                <w:szCs w:val="16"/>
              </w:rPr>
              <w:t>App Exceptions</w:t>
            </w:r>
          </w:p>
        </w:tc>
      </w:tr>
    </w:tbl>
    <w:p w14:paraId="22B8492D" w14:textId="77777777" w:rsidR="00E650BB" w:rsidRDefault="00E650BB" w:rsidP="00E650BB">
      <w:pPr>
        <w:pStyle w:val="ListParagraph"/>
        <w:ind w:left="1080" w:hanging="360"/>
      </w:pPr>
    </w:p>
    <w:p w14:paraId="12DBFF71" w14:textId="77777777" w:rsidR="00E650BB" w:rsidRDefault="00E650BB" w:rsidP="00E650BB">
      <w:pPr>
        <w:pStyle w:val="ListParagraph"/>
        <w:ind w:left="1080" w:hanging="360"/>
      </w:pPr>
      <w:r>
        <w:tab/>
        <w:t>Sample: &lt;To-Do&gt;</w:t>
      </w:r>
    </w:p>
    <w:p w14:paraId="1CE35F74" w14:textId="77777777" w:rsidR="00E650BB" w:rsidRDefault="00E650BB">
      <w:pPr>
        <w:pStyle w:val="ListParagraph"/>
        <w:numPr>
          <w:ilvl w:val="0"/>
          <w:numId w:val="13"/>
        </w:numPr>
        <w:ind w:left="1080" w:hanging="360"/>
      </w:pPr>
      <w:r>
        <w:t>To get more information on the error, the below steps are to be followed:</w:t>
      </w:r>
    </w:p>
    <w:p w14:paraId="59D1B0F8" w14:textId="77777777" w:rsidR="00E650BB" w:rsidRDefault="00E650BB">
      <w:pPr>
        <w:pStyle w:val="ListParagraph"/>
        <w:numPr>
          <w:ilvl w:val="0"/>
          <w:numId w:val="7"/>
        </w:numPr>
        <w:ind w:left="1800"/>
      </w:pPr>
      <w:r>
        <w:t>Login into Odessa Core Application</w:t>
      </w:r>
    </w:p>
    <w:p w14:paraId="5C7EED0A" w14:textId="5EB9147C" w:rsidR="00E650BB" w:rsidRDefault="00E650BB">
      <w:pPr>
        <w:pStyle w:val="ListParagraph"/>
        <w:numPr>
          <w:ilvl w:val="0"/>
          <w:numId w:val="7"/>
        </w:numPr>
        <w:ind w:left="1800"/>
      </w:pPr>
      <w:r>
        <w:t>Go to ‘</w:t>
      </w:r>
      <w:r w:rsidR="003172B8">
        <w:t>Web Application Logs</w:t>
      </w:r>
      <w:r>
        <w:t>’ using the Search Menu option.</w:t>
      </w:r>
    </w:p>
    <w:p w14:paraId="0C587566" w14:textId="32104A70" w:rsidR="00E650BB" w:rsidRDefault="00E650BB" w:rsidP="00E650BB">
      <w:pPr>
        <w:pStyle w:val="ListParagraph"/>
        <w:ind w:left="1800"/>
      </w:pPr>
      <w:r>
        <w:t xml:space="preserve">   </w:t>
      </w:r>
      <w:r w:rsidR="003172B8">
        <w:rPr>
          <w:noProof/>
        </w:rPr>
        <w:drawing>
          <wp:inline distT="0" distB="0" distL="0" distR="0" wp14:anchorId="2A55078E" wp14:editId="5CDDBEE0">
            <wp:extent cx="1332410" cy="709612"/>
            <wp:effectExtent l="0" t="0" r="1270" b="0"/>
            <wp:docPr id="745475543" name="Picture 74547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93" cy="71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7896" w14:textId="77777777" w:rsidR="00E650BB" w:rsidRDefault="00E650BB">
      <w:pPr>
        <w:pStyle w:val="ListParagraph"/>
        <w:numPr>
          <w:ilvl w:val="0"/>
          <w:numId w:val="7"/>
        </w:numPr>
        <w:ind w:left="1800"/>
      </w:pPr>
      <w:r>
        <w:t>Set Filter value as below and hit search:</w:t>
      </w:r>
    </w:p>
    <w:p w14:paraId="65CAE49D" w14:textId="77777777" w:rsidR="00E650BB" w:rsidRDefault="00E650BB">
      <w:pPr>
        <w:pStyle w:val="ListParagraph"/>
        <w:numPr>
          <w:ilvl w:val="1"/>
          <w:numId w:val="7"/>
        </w:numPr>
        <w:ind w:left="2520"/>
      </w:pPr>
      <w:r>
        <w:t xml:space="preserve">Select Parameter: </w:t>
      </w:r>
      <w:r w:rsidRPr="00FC5045">
        <w:t>Correlation Id</w:t>
      </w:r>
    </w:p>
    <w:p w14:paraId="33B137DF" w14:textId="77777777" w:rsidR="00E650BB" w:rsidRDefault="00E650BB">
      <w:pPr>
        <w:pStyle w:val="ListParagraph"/>
        <w:numPr>
          <w:ilvl w:val="1"/>
          <w:numId w:val="7"/>
        </w:numPr>
        <w:ind w:left="2520"/>
      </w:pPr>
      <w:r>
        <w:t xml:space="preserve">Enter Value: </w:t>
      </w:r>
      <w:proofErr w:type="spellStart"/>
      <w:r w:rsidRPr="00FC5045">
        <w:t>TransactionId</w:t>
      </w:r>
      <w:proofErr w:type="spellEnd"/>
      <w:r>
        <w:t xml:space="preserve"> from the Azure Alert Query Result</w:t>
      </w:r>
    </w:p>
    <w:p w14:paraId="30B941E0" w14:textId="7D53D400" w:rsidR="00E650BB" w:rsidRDefault="00E650BB">
      <w:pPr>
        <w:pStyle w:val="ListParagraph"/>
        <w:numPr>
          <w:ilvl w:val="0"/>
          <w:numId w:val="7"/>
        </w:numPr>
        <w:ind w:left="1800"/>
      </w:pPr>
      <w:r>
        <w:t>To get more details on the error, select the row from the result and click on ‘View’ button available on top left corner of result grid.</w:t>
      </w:r>
    </w:p>
    <w:p w14:paraId="0D3432E4" w14:textId="77777777" w:rsidR="00E650BB" w:rsidRPr="00E650BB" w:rsidRDefault="00E650BB" w:rsidP="00E650BB"/>
    <w:p w14:paraId="10BE432F" w14:textId="2039E008" w:rsidR="00E650BB" w:rsidRPr="00187DCA" w:rsidRDefault="003172B8" w:rsidP="00187DCA">
      <w:r w:rsidRPr="003172B8">
        <w:rPr>
          <w:noProof/>
        </w:rPr>
        <w:drawing>
          <wp:inline distT="0" distB="0" distL="0" distR="0" wp14:anchorId="67545704" wp14:editId="21262A1C">
            <wp:extent cx="6309360" cy="1128395"/>
            <wp:effectExtent l="0" t="0" r="0" b="0"/>
            <wp:docPr id="1397687187" name="Picture 139768718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7187" name="Picture 1" descr="A screen shot of a computer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351B" w14:textId="4DA3B616" w:rsidR="00305670" w:rsidRPr="002A02BF" w:rsidRDefault="00305670" w:rsidP="00604C67">
      <w:pPr>
        <w:pStyle w:val="ListParagraph"/>
        <w:ind w:left="720"/>
      </w:pPr>
    </w:p>
    <w:p w14:paraId="2BCE8B95" w14:textId="77777777" w:rsidR="00DF6AE9" w:rsidRDefault="00DF6AE9" w:rsidP="00DF6AE9"/>
    <w:p w14:paraId="13D40A66" w14:textId="1BFD1CED" w:rsidR="00EC0B4F" w:rsidRDefault="00B31DA4" w:rsidP="00647907">
      <w:pPr>
        <w:pStyle w:val="Heading1"/>
        <w:numPr>
          <w:ilvl w:val="0"/>
          <w:numId w:val="2"/>
        </w:numPr>
        <w:ind w:left="1440" w:hanging="1170"/>
      </w:pPr>
      <w:bookmarkStart w:id="36" w:name="_Toc140681081"/>
      <w:r>
        <w:lastRenderedPageBreak/>
        <w:t>Support Action</w:t>
      </w:r>
      <w:r w:rsidR="00EC0B4F">
        <w:t>:</w:t>
      </w:r>
      <w:bookmarkEnd w:id="36"/>
    </w:p>
    <w:p w14:paraId="54276F03" w14:textId="69175FF3" w:rsidR="00EC0B4F" w:rsidRDefault="000D5D40" w:rsidP="0023484E">
      <w:pPr>
        <w:pStyle w:val="ListParagraph"/>
        <w:numPr>
          <w:ilvl w:val="0"/>
          <w:numId w:val="18"/>
        </w:numPr>
      </w:pPr>
      <w:proofErr w:type="gramStart"/>
      <w:r>
        <w:t>Transaction</w:t>
      </w:r>
      <w:proofErr w:type="gramEnd"/>
      <w:r>
        <w:t xml:space="preserve"> support team will </w:t>
      </w:r>
      <w:r w:rsidR="00EA01D6">
        <w:t xml:space="preserve">analyze the </w:t>
      </w:r>
      <w:r w:rsidR="000230DF">
        <w:t xml:space="preserve">issue with the information available based on the steps mentioned above and </w:t>
      </w:r>
      <w:r w:rsidR="000D3F9B">
        <w:t xml:space="preserve">take it forward as per the MVP </w:t>
      </w:r>
      <w:r w:rsidR="00E55C26">
        <w:t>“</w:t>
      </w:r>
      <w:r w:rsidR="000D3F9B">
        <w:t>Support</w:t>
      </w:r>
      <w:r w:rsidR="00E55C26">
        <w:t xml:space="preserve"> Model”</w:t>
      </w:r>
      <w:r w:rsidR="000D3F9B">
        <w:t xml:space="preserve"> Plan.</w:t>
      </w:r>
    </w:p>
    <w:p w14:paraId="298B6FE7" w14:textId="21EDF213" w:rsidR="000D3F9B" w:rsidRDefault="000D3F9B" w:rsidP="0023484E">
      <w:pPr>
        <w:pStyle w:val="ListParagraph"/>
        <w:numPr>
          <w:ilvl w:val="0"/>
          <w:numId w:val="18"/>
        </w:numPr>
      </w:pPr>
      <w:r>
        <w:t xml:space="preserve">Odessa team will </w:t>
      </w:r>
      <w:r w:rsidR="0023484E">
        <w:t>help them analyze the errors on the Hyper Care period for the support team to get Hand</w:t>
      </w:r>
      <w:r w:rsidR="005E1FF1">
        <w:t>s</w:t>
      </w:r>
      <w:r w:rsidR="0023484E">
        <w:t>-On.</w:t>
      </w:r>
    </w:p>
    <w:p w14:paraId="0A4CB3ED" w14:textId="25FEFF94" w:rsidR="002F620E" w:rsidRDefault="00E55C26" w:rsidP="0023484E">
      <w:pPr>
        <w:pStyle w:val="ListParagraph"/>
        <w:numPr>
          <w:ilvl w:val="0"/>
          <w:numId w:val="18"/>
        </w:numPr>
      </w:pPr>
      <w:r>
        <w:t>“</w:t>
      </w:r>
      <w:r w:rsidR="002F620E">
        <w:t>Support</w:t>
      </w:r>
      <w:r>
        <w:t xml:space="preserve"> Model”</w:t>
      </w:r>
      <w:r w:rsidR="002F620E">
        <w:t xml:space="preserve"> plan will cover details on </w:t>
      </w:r>
    </w:p>
    <w:p w14:paraId="230FB472" w14:textId="752AFBD6" w:rsidR="002F620E" w:rsidRDefault="002F620E" w:rsidP="0065317B">
      <w:pPr>
        <w:pStyle w:val="ListParagraph"/>
        <w:numPr>
          <w:ilvl w:val="1"/>
          <w:numId w:val="19"/>
        </w:numPr>
        <w:ind w:left="2340" w:hanging="180"/>
      </w:pPr>
      <w:r>
        <w:t>Steps to create JIRA for Odessa</w:t>
      </w:r>
    </w:p>
    <w:p w14:paraId="6B186260" w14:textId="72F1C54F" w:rsidR="002F620E" w:rsidRDefault="001C008C" w:rsidP="0065317B">
      <w:pPr>
        <w:pStyle w:val="ListParagraph"/>
        <w:numPr>
          <w:ilvl w:val="1"/>
          <w:numId w:val="19"/>
        </w:numPr>
        <w:ind w:left="2340" w:hanging="180"/>
      </w:pPr>
      <w:r>
        <w:t xml:space="preserve">Model to provide/support data needed for debugging to </w:t>
      </w:r>
      <w:proofErr w:type="gramStart"/>
      <w:r>
        <w:t>Odessa</w:t>
      </w:r>
      <w:proofErr w:type="gramEnd"/>
    </w:p>
    <w:p w14:paraId="267A2652" w14:textId="4D266384" w:rsidR="00907F27" w:rsidRPr="00DF6AE9" w:rsidRDefault="0065317B" w:rsidP="0065317B">
      <w:pPr>
        <w:pStyle w:val="ListParagraph"/>
        <w:numPr>
          <w:ilvl w:val="1"/>
          <w:numId w:val="19"/>
        </w:numPr>
        <w:ind w:left="2340" w:hanging="180"/>
      </w:pPr>
      <w:r>
        <w:t>Defect Lifecycle &amp; Closure</w:t>
      </w:r>
    </w:p>
    <w:sectPr w:rsidR="00907F27" w:rsidRPr="00DF6AE9" w:rsidSect="003A57A1">
      <w:headerReference w:type="even" r:id="rId42"/>
      <w:headerReference w:type="default" r:id="rId43"/>
      <w:footerReference w:type="even" r:id="rId44"/>
      <w:footerReference w:type="default" r:id="rId45"/>
      <w:type w:val="continuous"/>
      <w:pgSz w:w="12240" w:h="15840"/>
      <w:pgMar w:top="1440" w:right="1152" w:bottom="1296" w:left="1152" w:header="720" w:footer="54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300CA" w14:textId="77777777" w:rsidR="003A57A1" w:rsidRDefault="003A57A1" w:rsidP="00274C69">
      <w:r>
        <w:separator/>
      </w:r>
    </w:p>
  </w:endnote>
  <w:endnote w:type="continuationSeparator" w:id="0">
    <w:p w14:paraId="70E976EA" w14:textId="77777777" w:rsidR="003A57A1" w:rsidRDefault="003A57A1" w:rsidP="00274C69">
      <w:r>
        <w:continuationSeparator/>
      </w:r>
    </w:p>
  </w:endnote>
  <w:endnote w:type="continuationNotice" w:id="1">
    <w:p w14:paraId="28D65AE3" w14:textId="77777777" w:rsidR="003A57A1" w:rsidRDefault="003A57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ison Neue Book">
    <w:panose1 w:val="020B050404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418B0" w14:textId="77777777" w:rsidR="00382165" w:rsidRPr="002C7138" w:rsidRDefault="00382165" w:rsidP="002C7138">
    <w:pPr>
      <w:pStyle w:val="Footer"/>
      <w:tabs>
        <w:tab w:val="clear" w:pos="4680"/>
        <w:tab w:val="clear" w:pos="9360"/>
        <w:tab w:val="right" w:pos="9936"/>
      </w:tabs>
      <w:ind w:left="-810"/>
      <w:rPr>
        <w:rFonts w:ascii="Maison Neue Book" w:hAnsi="Maison Neue Book"/>
        <w:color w:val="808080" w:themeColor="background1" w:themeShade="80"/>
        <w:sz w:val="16"/>
        <w:szCs w:val="16"/>
      </w:rPr>
    </w:pPr>
    <w:r w:rsidRPr="002C7138">
      <w:rPr>
        <w:rFonts w:ascii="Maison Neue Book" w:hAnsi="Maison Neue Book"/>
        <w:noProof/>
        <w:color w:val="808080" w:themeColor="background1" w:themeShade="80"/>
        <w:sz w:val="16"/>
        <w:szCs w:val="16"/>
        <w:lang w:bidi="ar-SA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60B6578F" wp14:editId="4E49F046">
              <wp:simplePos x="0" y="0"/>
              <wp:positionH relativeFrom="page">
                <wp:posOffset>1048195</wp:posOffset>
              </wp:positionH>
              <wp:positionV relativeFrom="bottomMargin">
                <wp:posOffset>325120</wp:posOffset>
              </wp:positionV>
              <wp:extent cx="6172200" cy="282577"/>
              <wp:effectExtent l="0" t="0" r="0" b="3175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82577"/>
                        <a:chOff x="0" y="0"/>
                        <a:chExt cx="6172200" cy="282577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50167"/>
                          <a:ext cx="594360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B48F1" w14:textId="64EDC101" w:rsidR="00382165" w:rsidRPr="002C7138" w:rsidRDefault="0000000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rFonts w:ascii="Maison Neue Book" w:hAnsi="Maison Neue Book"/>
                                <w:sz w:val="16"/>
                                <w:szCs w:val="16"/>
                              </w:rPr>
                            </w:pPr>
                            <w:sdt>
                              <w:sdtPr>
                                <w:rPr>
                                  <w:rFonts w:ascii="Maison Neue Book" w:hAnsi="Maison Neue Book"/>
                                  <w:caps/>
                                  <w:color w:val="00ACC8" w:themeColor="accent1"/>
                                  <w:sz w:val="16"/>
                                  <w:szCs w:val="16"/>
                                </w:rPr>
                                <w:alias w:val="Title"/>
                                <w:tag w:val=""/>
                                <w:id w:val="810759859"/>
                                <w:placeholder>
                                  <w:docPart w:val="7DEB161080F64185A0B9DB5236BD86F7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BC1179">
                                  <w:rPr>
                                    <w:rFonts w:ascii="Maison Neue Book" w:hAnsi="Maison Neue Book"/>
                                    <w:caps/>
                                    <w:color w:val="00ACC8" w:themeColor="accent1"/>
                                    <w:sz w:val="16"/>
                                    <w:szCs w:val="16"/>
                                  </w:rPr>
                                  <w:t>Core – Support Playbook</w:t>
                                </w:r>
                              </w:sdtContent>
                            </w:sdt>
                            <w:r w:rsidR="00382165" w:rsidRPr="002C7138">
                              <w:rPr>
                                <w:rFonts w:ascii="Maison Neue Book" w:hAnsi="Maison Neue Book"/>
                                <w:cap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 |</w:t>
                            </w:r>
                            <w:r w:rsidR="00382165">
                              <w:rPr>
                                <w:rFonts w:ascii="Maison Neue Book" w:hAnsi="Maison Neue Book"/>
                                <w:cap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82165" w:rsidRPr="002C7138">
                              <w:rPr>
                                <w:rFonts w:ascii="Maison Neue Book" w:hAnsi="Maison Neue Book"/>
                                <w:caps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33D2BB03">
            <v:group id="Group 164" style="position:absolute;left:0;text-align:left;margin-left:82.55pt;margin-top:25.6pt;width:486pt;height:22.25pt;z-index:251658242;mso-position-horizontal-relative:page;mso-position-vertical-relative:bottom-margin-area;mso-height-relative:margin" coordsize="61722,2825" o:spid="_x0000_s1028" w14:anchorId="60B65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">
              <v:rect id="Rectangle 165" style="position:absolute;left:2286;width:59436;height:2743;visibility:visible;mso-wrap-style:square;v-text-anchor:middle" o:spid="_x0000_s1029" fillcolor="white [3212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MV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style="position:absolute;top:501;width:59436;height:2324;visibility:visible;mso-wrap-style:square;v-text-anchor:top" o:spid="_x0000_s1030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>
                <v:textbox style="mso-fit-shape-to-text:t" inset="0,,0">
                  <w:txbxContent>
                    <w:p w:rsidRPr="002C7138" w:rsidR="00382165" w:rsidRDefault="00075A1E" w14:paraId="6C36D358" w14:textId="64EDC101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rFonts w:ascii="Maison Neue Book" w:hAnsi="Maison Neue Book"/>
                          <w:sz w:val="16"/>
                          <w:szCs w:val="16"/>
                        </w:rPr>
                      </w:pPr>
                      <w:sdt>
                        <w:sdtPr>
                          <w:id w:val="1542602884"/>
                          <w:rPr>
                            <w:rFonts w:ascii="Maison Neue Book" w:hAnsi="Maison Neue Book"/>
                            <w:caps/>
                            <w:color w:val="00ACC8" w:themeColor="accent1"/>
                            <w:sz w:val="16"/>
                            <w:szCs w:val="16"/>
                          </w:rPr>
                          <w:alias w:val="Title"/>
                          <w:tag w:val=""/>
                          <w:id w:val="810759859"/>
                          <w:placeholder>
                            <w:docPart w:val="7DEB161080F64185A0B9DB5236BD86F7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BC1179">
                            <w:rPr>
                              <w:rFonts w:ascii="Maison Neue Book" w:hAnsi="Maison Neue Book"/>
                              <w:caps/>
                              <w:color w:val="00ACC8" w:themeColor="accent1"/>
                              <w:sz w:val="16"/>
                              <w:szCs w:val="16"/>
                            </w:rPr>
                            <w:t>Core – Support Playbook</w:t>
                          </w:r>
                        </w:sdtContent>
                      </w:sdt>
                      <w:r w:rsidRPr="002C7138" w:rsidR="00382165">
                        <w:rPr>
                          <w:rFonts w:ascii="Maison Neue Book" w:hAnsi="Maison Neue Book"/>
                          <w:caps/>
                          <w:color w:val="808080" w:themeColor="background1" w:themeShade="80"/>
                          <w:sz w:val="16"/>
                          <w:szCs w:val="16"/>
                        </w:rPr>
                        <w:t> |</w:t>
                      </w:r>
                      <w:r w:rsidR="00382165">
                        <w:rPr>
                          <w:rFonts w:ascii="Maison Neue Book" w:hAnsi="Maison Neue Book"/>
                          <w:caps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2C7138" w:rsidR="00382165">
                        <w:rPr>
                          <w:rFonts w:ascii="Maison Neue Book" w:hAnsi="Maison Neue Book"/>
                          <w:caps/>
                          <w:color w:val="808080" w:themeColor="background1" w:themeShade="80"/>
                          <w:sz w:val="16"/>
                          <w:szCs w:val="16"/>
                        </w:rPr>
                        <w:t> 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5389383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014397" w14:textId="285C66FF" w:rsidR="00382165" w:rsidRPr="007A642B" w:rsidRDefault="00382165" w:rsidP="00314EAA">
        <w:pPr>
          <w:pStyle w:val="Footer"/>
          <w:tabs>
            <w:tab w:val="clear" w:pos="4680"/>
            <w:tab w:val="clear" w:pos="9360"/>
          </w:tabs>
          <w:ind w:right="36"/>
          <w:jc w:val="right"/>
          <w:rPr>
            <w:sz w:val="20"/>
            <w:szCs w:val="20"/>
          </w:rPr>
        </w:pPr>
        <w:r>
          <w:rPr>
            <w:noProof/>
            <w:spacing w:val="8"/>
            <w:lang w:bidi="ar-SA"/>
          </w:rPr>
          <w:drawing>
            <wp:anchor distT="0" distB="0" distL="114300" distR="114300" simplePos="0" relativeHeight="251658243" behindDoc="0" locked="1" layoutInCell="1" allowOverlap="1" wp14:anchorId="059399C8" wp14:editId="0A7F33CC">
              <wp:simplePos x="0" y="0"/>
              <wp:positionH relativeFrom="margin">
                <wp:posOffset>0</wp:posOffset>
              </wp:positionH>
              <wp:positionV relativeFrom="page">
                <wp:posOffset>9457055</wp:posOffset>
              </wp:positionV>
              <wp:extent cx="1097280" cy="339041"/>
              <wp:effectExtent l="0" t="0" r="7620" b="4445"/>
              <wp:wrapNone/>
              <wp:docPr id="1851995491" name="Picture 18519954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dessa_Teal_RGB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7280" cy="3390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C7138">
          <w:rPr>
            <w:rFonts w:ascii="Maison Neue Book" w:hAnsi="Maison Neue Book"/>
            <w:color w:val="808080" w:themeColor="background1" w:themeShade="80"/>
            <w:sz w:val="16"/>
            <w:szCs w:val="16"/>
          </w:rPr>
          <w:t xml:space="preserve">Confidential. © Odessa </w:t>
        </w:r>
        <w:r w:rsidRPr="002C7138">
          <w:rPr>
            <w:rFonts w:ascii="Maison Neue Book" w:hAnsi="Maison Neue Book"/>
            <w:caps/>
            <w:color w:val="808080" w:themeColor="background1" w:themeShade="80"/>
            <w:sz w:val="16"/>
            <w:szCs w:val="16"/>
          </w:rPr>
          <w:t>|</w:t>
        </w:r>
        <w:r>
          <w:rPr>
            <w:rFonts w:ascii="Maison Neue Book" w:hAnsi="Maison Neue Book"/>
            <w:caps/>
            <w:color w:val="808080" w:themeColor="background1" w:themeShade="80"/>
            <w:sz w:val="16"/>
            <w:szCs w:val="16"/>
          </w:rPr>
          <w:t xml:space="preserve"> </w:t>
        </w:r>
        <w:r w:rsidRPr="00314EAA">
          <w:rPr>
            <w:rFonts w:ascii="Maison Neue Book" w:hAnsi="Maison Neue Book"/>
            <w:color w:val="808080" w:themeColor="background1" w:themeShade="80"/>
            <w:sz w:val="16"/>
            <w:szCs w:val="16"/>
          </w:rPr>
          <w:fldChar w:fldCharType="begin"/>
        </w:r>
        <w:r w:rsidRPr="00314EAA">
          <w:rPr>
            <w:rFonts w:ascii="Maison Neue Book" w:hAnsi="Maison Neue Book"/>
            <w:color w:val="808080" w:themeColor="background1" w:themeShade="80"/>
            <w:sz w:val="16"/>
            <w:szCs w:val="16"/>
          </w:rPr>
          <w:instrText xml:space="preserve"> PAGE   \* MERGEFORMAT </w:instrText>
        </w:r>
        <w:r w:rsidRPr="00314EAA">
          <w:rPr>
            <w:rFonts w:ascii="Maison Neue Book" w:hAnsi="Maison Neue Book"/>
            <w:color w:val="808080" w:themeColor="background1" w:themeShade="80"/>
            <w:sz w:val="16"/>
            <w:szCs w:val="16"/>
          </w:rPr>
          <w:fldChar w:fldCharType="separate"/>
        </w:r>
        <w:r>
          <w:rPr>
            <w:rFonts w:ascii="Maison Neue Book" w:hAnsi="Maison Neue Book"/>
            <w:noProof/>
            <w:color w:val="808080" w:themeColor="background1" w:themeShade="80"/>
            <w:sz w:val="16"/>
            <w:szCs w:val="16"/>
          </w:rPr>
          <w:t>19</w:t>
        </w:r>
        <w:r w:rsidRPr="00314EAA">
          <w:rPr>
            <w:rFonts w:ascii="Maison Neue Book" w:hAnsi="Maison Neue Book"/>
            <w:color w:val="808080" w:themeColor="background1" w:themeShade="80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EE2AA" w14:textId="77777777" w:rsidR="003A57A1" w:rsidRDefault="003A57A1" w:rsidP="00274C69">
      <w:r>
        <w:separator/>
      </w:r>
    </w:p>
  </w:footnote>
  <w:footnote w:type="continuationSeparator" w:id="0">
    <w:p w14:paraId="684F60B7" w14:textId="77777777" w:rsidR="003A57A1" w:rsidRDefault="003A57A1" w:rsidP="00274C69">
      <w:r>
        <w:continuationSeparator/>
      </w:r>
    </w:p>
  </w:footnote>
  <w:footnote w:type="continuationNotice" w:id="1">
    <w:p w14:paraId="18F108AC" w14:textId="77777777" w:rsidR="003A57A1" w:rsidRDefault="003A57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A7A6D" w14:textId="77777777" w:rsidR="00382165" w:rsidRDefault="00382165">
    <w:pPr>
      <w:pStyle w:val="Header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FA9E06" wp14:editId="718D4BB4">
              <wp:simplePos x="0" y="0"/>
              <wp:positionH relativeFrom="page">
                <wp:align>left</wp:align>
              </wp:positionH>
              <wp:positionV relativeFrom="paragraph">
                <wp:posOffset>-220717</wp:posOffset>
              </wp:positionV>
              <wp:extent cx="1355834" cy="930165"/>
              <wp:effectExtent l="0" t="0" r="0" b="3810"/>
              <wp:wrapNone/>
              <wp:docPr id="337" name="Group 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5834" cy="930165"/>
                        <a:chOff x="0" y="0"/>
                        <a:chExt cx="1700784" cy="1024128"/>
                      </a:xfrm>
                    </wpg:grpSpPr>
                    <wps:wsp>
                      <wps:cNvPr id="338" name="Rectangle 338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9" name="Rectangle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0" name="Rectangle 340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 xmlns:a="http://schemas.openxmlformats.org/drawingml/2006/main">
          <w:pict w14:anchorId="154947DA">
            <v:group id="Group 337" style="position:absolute;margin-left:0;margin-top:-17.4pt;width:106.75pt;height:73.25pt;z-index:251658240;mso-position-horizontal:left;mso-position-horizontal-relative:page;mso-width-relative:margin;mso-height-relative:margin" coordsize="17007,10241" o:spid="_x0000_s1026" w14:anchorId="65D012B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">
              <v:rect id="Rectangle 338" style="position:absolute;width:17007;height:10241;visibility:visible;mso-wrap-style:square;v-text-anchor:middle" o:spid="_x0000_s1027" fillcolor="white [3212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">
                <v:fill opacity="0"/>
              </v:rect>
              <v:shape id="Rectangle 1" style="position:absolute;left:2286;width:14630;height:10149;visibility:visible;mso-wrap-style:square;v-text-anchor:middle" coordsize="1462822,1014481" o:spid="_x0000_s1028" fillcolor="#00acc8 [3204]" stroked="f" strokeweight="2pt" path="m,l1462822,,910372,376306,,101448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">
                <v:path arrowok="t" o:connecttype="custom" o:connectlocs="0,0;1463040,0;910508,376493;0,1014984;0,0" o:connectangles="0,0,0,0,0"/>
              </v:shape>
              <v:rect id="Rectangle 340" style="position:absolute;left:2286;width:14721;height:10241;visibility:visible;mso-wrap-style:square;v-text-anchor:middle" o:spid="_x0000_s1029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">
                <v:fill type="frame" o:title="" recolor="t" rotate="t" r:id="rId2"/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3E964" w14:textId="77777777" w:rsidR="00382165" w:rsidRDefault="00382165">
    <w:pPr>
      <w:pStyle w:val="Header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549E3E70" wp14:editId="55CE26E1">
              <wp:simplePos x="0" y="0"/>
              <wp:positionH relativeFrom="page">
                <wp:align>right</wp:align>
              </wp:positionH>
              <wp:positionV relativeFrom="paragraph">
                <wp:posOffset>-220717</wp:posOffset>
              </wp:positionV>
              <wp:extent cx="1511344" cy="977462"/>
              <wp:effectExtent l="0" t="0" r="0" b="13335"/>
              <wp:wrapNone/>
              <wp:docPr id="168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11344" cy="977462"/>
                        <a:chOff x="0" y="0"/>
                        <a:chExt cx="1700784" cy="1024128"/>
                      </a:xfrm>
                    </wpg:grpSpPr>
                    <wps:wsp>
                      <wps:cNvPr id="169" name="Rectangle 169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" name="Rectangle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Rectangle 17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 xmlns:a="http://schemas.openxmlformats.org/drawingml/2006/main">
          <w:pict w14:anchorId="44709CDD">
            <v:group id="Group 168" style="position:absolute;margin-left:67.8pt;margin-top:-17.4pt;width:119pt;height:76.95pt;z-index:251658241;mso-position-horizontal:right;mso-position-horizontal-relative:page;mso-width-relative:margin;mso-height-relative:margin" coordsize="17007,10241" o:spid="_x0000_s1026" w14:anchorId="4F42558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">
              <v:rect id="Rectangle 169" style="position:absolute;width:17007;height:10241;visibility:visible;mso-wrap-style:square;v-text-anchor:middle" o:spid="_x0000_s1027" fillcolor="white [3212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>
                <v:fill opacity="0"/>
              </v:rect>
              <v:shape id="Rectangle 12" style="position:absolute;width:14630;height:10149;visibility:visible;mso-wrap-style:square;v-text-anchor:middle" coordsize="1462822,1014481" o:spid="_x0000_s1028" fillcolor="#00acc8 [3204]" stroked="f" strokeweight="2pt" path="m,l1462822,r,1014481l638269,40789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>
                <v:path arrowok="t" o:connecttype="custom" o:connectlocs="0,0;1463040,0;1463040,1014984;638364,408101;0,0" o:connectangles="0,0,0,0,0"/>
              </v:shape>
              <v:rect id="Rectangle 171" style="position:absolute;width:14721;height:10241;visibility:visible;mso-wrap-style:square;v-text-anchor:middle" o:spid="_x0000_s1029" strokecolor="white [3212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>
                <v:fill type="frame" o:title="" recolor="t" rotate="t" r:id="rId4"/>
              </v:rect>
              <w10:wrap anchorx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8rt08UMwRnU0c" int2:id="AnqmXyHT">
      <int2:state int2:value="Rejected" int2:type="AugLoop_Text_Critique"/>
    </int2:textHash>
    <int2:textHash int2:hashCode="MWsz3YYnMLSyAO" int2:id="aAeEGSCI">
      <int2:state int2:value="Rejected" int2:type="AugLoop_Text_Critique"/>
    </int2:textHash>
    <int2:bookmark int2:bookmarkName="_Int_IFMnABQ3" int2:invalidationBookmarkName="" int2:hashCode="MMjLg7ms2Tvqoy" int2:id="TqHJE8B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BAEC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6579B"/>
    <w:multiLevelType w:val="multilevel"/>
    <w:tmpl w:val="39B65F56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2" w15:restartNumberingAfterBreak="0">
    <w:nsid w:val="08FD7DB9"/>
    <w:multiLevelType w:val="hybridMultilevel"/>
    <w:tmpl w:val="E7424B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8A305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0F042FAD"/>
    <w:multiLevelType w:val="hybridMultilevel"/>
    <w:tmpl w:val="6BDC58EE"/>
    <w:lvl w:ilvl="0" w:tplc="00480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4E44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D2D3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B83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E4F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BE8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96E5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B661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F09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0B51CBB"/>
    <w:multiLevelType w:val="hybridMultilevel"/>
    <w:tmpl w:val="CCFA0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BD01E6"/>
    <w:multiLevelType w:val="hybridMultilevel"/>
    <w:tmpl w:val="057E2A88"/>
    <w:lvl w:ilvl="0" w:tplc="1D50C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16C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905E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C091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6CE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72C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C2B3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FED1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8A1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E4C7500"/>
    <w:multiLevelType w:val="hybridMultilevel"/>
    <w:tmpl w:val="BDB8DCDA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208128F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23D00ABA"/>
    <w:multiLevelType w:val="multilevel"/>
    <w:tmpl w:val="39B65F56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0" w15:restartNumberingAfterBreak="0">
    <w:nsid w:val="333C502C"/>
    <w:multiLevelType w:val="multilevel"/>
    <w:tmpl w:val="39B65F56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1" w15:restartNumberingAfterBreak="0">
    <w:nsid w:val="334465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8C642C7"/>
    <w:multiLevelType w:val="hybridMultilevel"/>
    <w:tmpl w:val="E474F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6E4BA8"/>
    <w:multiLevelType w:val="hybridMultilevel"/>
    <w:tmpl w:val="5B789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043D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7C74FB6"/>
    <w:multiLevelType w:val="multilevel"/>
    <w:tmpl w:val="39B65F56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6" w15:restartNumberingAfterBreak="0">
    <w:nsid w:val="4B2C2527"/>
    <w:multiLevelType w:val="hybridMultilevel"/>
    <w:tmpl w:val="79AC359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33E0D"/>
    <w:multiLevelType w:val="hybridMultilevel"/>
    <w:tmpl w:val="8ADC7B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D312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C463577"/>
    <w:multiLevelType w:val="hybridMultilevel"/>
    <w:tmpl w:val="581A741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872" w:hanging="360"/>
      </w:p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5F0055FA"/>
    <w:multiLevelType w:val="multilevel"/>
    <w:tmpl w:val="39B65F56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21" w15:restartNumberingAfterBreak="0">
    <w:nsid w:val="5F4100CA"/>
    <w:multiLevelType w:val="hybridMultilevel"/>
    <w:tmpl w:val="C62E7A5A"/>
    <w:lvl w:ilvl="0" w:tplc="FFFFFFFF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2" w15:restartNumberingAfterBreak="0">
    <w:nsid w:val="5F5043A9"/>
    <w:multiLevelType w:val="multilevel"/>
    <w:tmpl w:val="39B65F56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23" w15:restartNumberingAfterBreak="0">
    <w:nsid w:val="6F1E32EB"/>
    <w:multiLevelType w:val="hybridMultilevel"/>
    <w:tmpl w:val="548E59B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1F52247"/>
    <w:multiLevelType w:val="hybridMultilevel"/>
    <w:tmpl w:val="0F2084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A4D97"/>
    <w:multiLevelType w:val="multilevel"/>
    <w:tmpl w:val="39B65F56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26" w15:restartNumberingAfterBreak="0">
    <w:nsid w:val="7AFF49A4"/>
    <w:multiLevelType w:val="hybridMultilevel"/>
    <w:tmpl w:val="C62AE8BE"/>
    <w:lvl w:ilvl="0" w:tplc="69846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9AC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AA5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5AA7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BE22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228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C85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B42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2A7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D9C1D21"/>
    <w:multiLevelType w:val="hybridMultilevel"/>
    <w:tmpl w:val="877C2768"/>
    <w:lvl w:ilvl="0" w:tplc="27F44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1A8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0C7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2C37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1E4C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FE9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940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869D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D4C3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32019269">
    <w:abstractNumId w:val="0"/>
  </w:num>
  <w:num w:numId="2" w16cid:durableId="373189442">
    <w:abstractNumId w:val="14"/>
  </w:num>
  <w:num w:numId="3" w16cid:durableId="188640352">
    <w:abstractNumId w:val="12"/>
  </w:num>
  <w:num w:numId="4" w16cid:durableId="99494872">
    <w:abstractNumId w:val="11"/>
  </w:num>
  <w:num w:numId="5" w16cid:durableId="8332305">
    <w:abstractNumId w:val="19"/>
  </w:num>
  <w:num w:numId="6" w16cid:durableId="968706465">
    <w:abstractNumId w:val="25"/>
  </w:num>
  <w:num w:numId="7" w16cid:durableId="1440445541">
    <w:abstractNumId w:val="5"/>
  </w:num>
  <w:num w:numId="8" w16cid:durableId="112332552">
    <w:abstractNumId w:val="14"/>
  </w:num>
  <w:num w:numId="9" w16cid:durableId="830415023">
    <w:abstractNumId w:val="15"/>
  </w:num>
  <w:num w:numId="10" w16cid:durableId="606618487">
    <w:abstractNumId w:val="20"/>
  </w:num>
  <w:num w:numId="11" w16cid:durableId="1621108574">
    <w:abstractNumId w:val="22"/>
  </w:num>
  <w:num w:numId="12" w16cid:durableId="1535194259">
    <w:abstractNumId w:val="18"/>
  </w:num>
  <w:num w:numId="13" w16cid:durableId="674183890">
    <w:abstractNumId w:val="1"/>
  </w:num>
  <w:num w:numId="14" w16cid:durableId="986669842">
    <w:abstractNumId w:val="11"/>
  </w:num>
  <w:num w:numId="15" w16cid:durableId="653795855">
    <w:abstractNumId w:val="11"/>
  </w:num>
  <w:num w:numId="16" w16cid:durableId="1122770563">
    <w:abstractNumId w:val="17"/>
  </w:num>
  <w:num w:numId="17" w16cid:durableId="1675839844">
    <w:abstractNumId w:val="11"/>
  </w:num>
  <w:num w:numId="18" w16cid:durableId="168756494">
    <w:abstractNumId w:val="7"/>
  </w:num>
  <w:num w:numId="19" w16cid:durableId="1643776683">
    <w:abstractNumId w:val="21"/>
  </w:num>
  <w:num w:numId="20" w16cid:durableId="1623615791">
    <w:abstractNumId w:val="11"/>
  </w:num>
  <w:num w:numId="21" w16cid:durableId="1359163777">
    <w:abstractNumId w:val="13"/>
  </w:num>
  <w:num w:numId="22" w16cid:durableId="1534229348">
    <w:abstractNumId w:val="8"/>
  </w:num>
  <w:num w:numId="23" w16cid:durableId="1928659844">
    <w:abstractNumId w:val="2"/>
  </w:num>
  <w:num w:numId="24" w16cid:durableId="359012644">
    <w:abstractNumId w:val="24"/>
  </w:num>
  <w:num w:numId="25" w16cid:durableId="551581139">
    <w:abstractNumId w:val="16"/>
  </w:num>
  <w:num w:numId="26" w16cid:durableId="1906602498">
    <w:abstractNumId w:val="9"/>
  </w:num>
  <w:num w:numId="27" w16cid:durableId="40792412">
    <w:abstractNumId w:val="23"/>
  </w:num>
  <w:num w:numId="28" w16cid:durableId="648218203">
    <w:abstractNumId w:val="27"/>
  </w:num>
  <w:num w:numId="29" w16cid:durableId="2050643873">
    <w:abstractNumId w:val="26"/>
  </w:num>
  <w:num w:numId="30" w16cid:durableId="46686626">
    <w:abstractNumId w:val="4"/>
  </w:num>
  <w:num w:numId="31" w16cid:durableId="1543790894">
    <w:abstractNumId w:val="6"/>
  </w:num>
  <w:num w:numId="32" w16cid:durableId="637342033">
    <w:abstractNumId w:val="11"/>
  </w:num>
  <w:num w:numId="33" w16cid:durableId="742681568">
    <w:abstractNumId w:val="11"/>
  </w:num>
  <w:num w:numId="34" w16cid:durableId="53234836">
    <w:abstractNumId w:val="11"/>
  </w:num>
  <w:num w:numId="35" w16cid:durableId="1928687287">
    <w:abstractNumId w:val="11"/>
  </w:num>
  <w:num w:numId="36" w16cid:durableId="388698169">
    <w:abstractNumId w:val="3"/>
  </w:num>
  <w:num w:numId="37" w16cid:durableId="1806503197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EEB"/>
    <w:rsid w:val="00000BFE"/>
    <w:rsid w:val="000012EA"/>
    <w:rsid w:val="000023A7"/>
    <w:rsid w:val="000024B8"/>
    <w:rsid w:val="0000340C"/>
    <w:rsid w:val="00004C9B"/>
    <w:rsid w:val="00005959"/>
    <w:rsid w:val="00005BB1"/>
    <w:rsid w:val="00005FE4"/>
    <w:rsid w:val="00010218"/>
    <w:rsid w:val="0001081B"/>
    <w:rsid w:val="00010BD5"/>
    <w:rsid w:val="00012C06"/>
    <w:rsid w:val="00012F72"/>
    <w:rsid w:val="00013DDB"/>
    <w:rsid w:val="00014292"/>
    <w:rsid w:val="0001495B"/>
    <w:rsid w:val="00014E19"/>
    <w:rsid w:val="00016785"/>
    <w:rsid w:val="000208B8"/>
    <w:rsid w:val="00020BE6"/>
    <w:rsid w:val="00020E8F"/>
    <w:rsid w:val="000230DF"/>
    <w:rsid w:val="00025FD7"/>
    <w:rsid w:val="00026372"/>
    <w:rsid w:val="000314F8"/>
    <w:rsid w:val="000315A5"/>
    <w:rsid w:val="0003165F"/>
    <w:rsid w:val="0003180E"/>
    <w:rsid w:val="000350E7"/>
    <w:rsid w:val="00035C0E"/>
    <w:rsid w:val="000361B3"/>
    <w:rsid w:val="00040486"/>
    <w:rsid w:val="00040A74"/>
    <w:rsid w:val="00041807"/>
    <w:rsid w:val="000443E9"/>
    <w:rsid w:val="00044644"/>
    <w:rsid w:val="00044775"/>
    <w:rsid w:val="00044919"/>
    <w:rsid w:val="00045162"/>
    <w:rsid w:val="00046247"/>
    <w:rsid w:val="000470A5"/>
    <w:rsid w:val="0004720E"/>
    <w:rsid w:val="00047EB4"/>
    <w:rsid w:val="000509FE"/>
    <w:rsid w:val="00050B3A"/>
    <w:rsid w:val="000524CD"/>
    <w:rsid w:val="000537EE"/>
    <w:rsid w:val="0005483D"/>
    <w:rsid w:val="00055131"/>
    <w:rsid w:val="00056BA6"/>
    <w:rsid w:val="00057C06"/>
    <w:rsid w:val="00063255"/>
    <w:rsid w:val="00063578"/>
    <w:rsid w:val="00063622"/>
    <w:rsid w:val="00063720"/>
    <w:rsid w:val="00063A1C"/>
    <w:rsid w:val="00064479"/>
    <w:rsid w:val="0006447A"/>
    <w:rsid w:val="00066E0F"/>
    <w:rsid w:val="00067066"/>
    <w:rsid w:val="000708BE"/>
    <w:rsid w:val="00071374"/>
    <w:rsid w:val="00071B1C"/>
    <w:rsid w:val="00071F76"/>
    <w:rsid w:val="000725C6"/>
    <w:rsid w:val="000725D2"/>
    <w:rsid w:val="00074B96"/>
    <w:rsid w:val="00074EB1"/>
    <w:rsid w:val="00075A1E"/>
    <w:rsid w:val="00080BEB"/>
    <w:rsid w:val="00080F38"/>
    <w:rsid w:val="000816EF"/>
    <w:rsid w:val="000852A9"/>
    <w:rsid w:val="00085868"/>
    <w:rsid w:val="00086871"/>
    <w:rsid w:val="00086884"/>
    <w:rsid w:val="00086A9D"/>
    <w:rsid w:val="00087549"/>
    <w:rsid w:val="00091D3A"/>
    <w:rsid w:val="000934ED"/>
    <w:rsid w:val="00093BED"/>
    <w:rsid w:val="00093C06"/>
    <w:rsid w:val="000943E2"/>
    <w:rsid w:val="000966C2"/>
    <w:rsid w:val="000966C3"/>
    <w:rsid w:val="00096C8F"/>
    <w:rsid w:val="00096D4B"/>
    <w:rsid w:val="000978F4"/>
    <w:rsid w:val="00097C95"/>
    <w:rsid w:val="00097FCA"/>
    <w:rsid w:val="000A1BEE"/>
    <w:rsid w:val="000A241D"/>
    <w:rsid w:val="000A2610"/>
    <w:rsid w:val="000A34D0"/>
    <w:rsid w:val="000A38DA"/>
    <w:rsid w:val="000A3ECA"/>
    <w:rsid w:val="000A40A6"/>
    <w:rsid w:val="000A4163"/>
    <w:rsid w:val="000A42BD"/>
    <w:rsid w:val="000A4F34"/>
    <w:rsid w:val="000A54A2"/>
    <w:rsid w:val="000A5EAC"/>
    <w:rsid w:val="000A66AA"/>
    <w:rsid w:val="000A74F4"/>
    <w:rsid w:val="000A7D5A"/>
    <w:rsid w:val="000B0AD8"/>
    <w:rsid w:val="000B1ACD"/>
    <w:rsid w:val="000B3119"/>
    <w:rsid w:val="000B329A"/>
    <w:rsid w:val="000B5634"/>
    <w:rsid w:val="000B58AA"/>
    <w:rsid w:val="000B6476"/>
    <w:rsid w:val="000B77A8"/>
    <w:rsid w:val="000C1F82"/>
    <w:rsid w:val="000C21CB"/>
    <w:rsid w:val="000C2EAF"/>
    <w:rsid w:val="000C4DFA"/>
    <w:rsid w:val="000C5272"/>
    <w:rsid w:val="000D256C"/>
    <w:rsid w:val="000D2690"/>
    <w:rsid w:val="000D2F1E"/>
    <w:rsid w:val="000D3F9B"/>
    <w:rsid w:val="000D4704"/>
    <w:rsid w:val="000D4CA2"/>
    <w:rsid w:val="000D5D40"/>
    <w:rsid w:val="000D60E9"/>
    <w:rsid w:val="000D6EC4"/>
    <w:rsid w:val="000D6FD0"/>
    <w:rsid w:val="000E0FDC"/>
    <w:rsid w:val="000E31D9"/>
    <w:rsid w:val="000E3DA4"/>
    <w:rsid w:val="000E557A"/>
    <w:rsid w:val="000E5B43"/>
    <w:rsid w:val="000E66F1"/>
    <w:rsid w:val="000F15A2"/>
    <w:rsid w:val="000F6093"/>
    <w:rsid w:val="000F65D5"/>
    <w:rsid w:val="000F70E3"/>
    <w:rsid w:val="001004D4"/>
    <w:rsid w:val="00100B22"/>
    <w:rsid w:val="0010129D"/>
    <w:rsid w:val="00101D71"/>
    <w:rsid w:val="0010218C"/>
    <w:rsid w:val="00103F8E"/>
    <w:rsid w:val="00104732"/>
    <w:rsid w:val="00104E21"/>
    <w:rsid w:val="00105E9E"/>
    <w:rsid w:val="001110DC"/>
    <w:rsid w:val="001150DF"/>
    <w:rsid w:val="001159FB"/>
    <w:rsid w:val="00115B89"/>
    <w:rsid w:val="00117F4A"/>
    <w:rsid w:val="001200DF"/>
    <w:rsid w:val="00120861"/>
    <w:rsid w:val="00120FE1"/>
    <w:rsid w:val="00121965"/>
    <w:rsid w:val="00122119"/>
    <w:rsid w:val="00122DD7"/>
    <w:rsid w:val="0012440E"/>
    <w:rsid w:val="00124A86"/>
    <w:rsid w:val="001268A4"/>
    <w:rsid w:val="00126C9B"/>
    <w:rsid w:val="0012706D"/>
    <w:rsid w:val="00130564"/>
    <w:rsid w:val="00130669"/>
    <w:rsid w:val="00130E9C"/>
    <w:rsid w:val="00131168"/>
    <w:rsid w:val="001331FE"/>
    <w:rsid w:val="001347BE"/>
    <w:rsid w:val="00134ABC"/>
    <w:rsid w:val="00134DF4"/>
    <w:rsid w:val="001353C6"/>
    <w:rsid w:val="00136179"/>
    <w:rsid w:val="00136F86"/>
    <w:rsid w:val="0014039E"/>
    <w:rsid w:val="0014254D"/>
    <w:rsid w:val="00142F0D"/>
    <w:rsid w:val="00144616"/>
    <w:rsid w:val="001448F4"/>
    <w:rsid w:val="00144EA7"/>
    <w:rsid w:val="00144F38"/>
    <w:rsid w:val="00145E73"/>
    <w:rsid w:val="00150403"/>
    <w:rsid w:val="0015257C"/>
    <w:rsid w:val="00152A4D"/>
    <w:rsid w:val="00152F1A"/>
    <w:rsid w:val="0015453E"/>
    <w:rsid w:val="0015484F"/>
    <w:rsid w:val="00155C0C"/>
    <w:rsid w:val="00157B9B"/>
    <w:rsid w:val="0016122F"/>
    <w:rsid w:val="001613A7"/>
    <w:rsid w:val="001615B6"/>
    <w:rsid w:val="00165912"/>
    <w:rsid w:val="00165EE3"/>
    <w:rsid w:val="00171C0B"/>
    <w:rsid w:val="001728AC"/>
    <w:rsid w:val="00172A0F"/>
    <w:rsid w:val="00172C6C"/>
    <w:rsid w:val="00173145"/>
    <w:rsid w:val="00173C91"/>
    <w:rsid w:val="00175278"/>
    <w:rsid w:val="00175626"/>
    <w:rsid w:val="001756C9"/>
    <w:rsid w:val="00175A0D"/>
    <w:rsid w:val="00175D50"/>
    <w:rsid w:val="00176858"/>
    <w:rsid w:val="00176A39"/>
    <w:rsid w:val="00180092"/>
    <w:rsid w:val="00180452"/>
    <w:rsid w:val="00182194"/>
    <w:rsid w:val="001836D3"/>
    <w:rsid w:val="001842FB"/>
    <w:rsid w:val="0018445C"/>
    <w:rsid w:val="00185213"/>
    <w:rsid w:val="00186A77"/>
    <w:rsid w:val="00186DBF"/>
    <w:rsid w:val="00187965"/>
    <w:rsid w:val="00187C4A"/>
    <w:rsid w:val="00187C8D"/>
    <w:rsid w:val="00187DCA"/>
    <w:rsid w:val="001903B4"/>
    <w:rsid w:val="00190624"/>
    <w:rsid w:val="0019102E"/>
    <w:rsid w:val="00192D59"/>
    <w:rsid w:val="0019323D"/>
    <w:rsid w:val="00194689"/>
    <w:rsid w:val="00194950"/>
    <w:rsid w:val="001949F6"/>
    <w:rsid w:val="00194D22"/>
    <w:rsid w:val="00195731"/>
    <w:rsid w:val="001961B4"/>
    <w:rsid w:val="001962DD"/>
    <w:rsid w:val="001A036E"/>
    <w:rsid w:val="001A084B"/>
    <w:rsid w:val="001A0B93"/>
    <w:rsid w:val="001A1636"/>
    <w:rsid w:val="001A1A50"/>
    <w:rsid w:val="001A2504"/>
    <w:rsid w:val="001A2A13"/>
    <w:rsid w:val="001A475C"/>
    <w:rsid w:val="001A5C57"/>
    <w:rsid w:val="001A649D"/>
    <w:rsid w:val="001A77E4"/>
    <w:rsid w:val="001B1626"/>
    <w:rsid w:val="001B3AEA"/>
    <w:rsid w:val="001C008C"/>
    <w:rsid w:val="001C0E36"/>
    <w:rsid w:val="001C0F9E"/>
    <w:rsid w:val="001C125B"/>
    <w:rsid w:val="001C1FB1"/>
    <w:rsid w:val="001C286A"/>
    <w:rsid w:val="001C2A66"/>
    <w:rsid w:val="001C3C77"/>
    <w:rsid w:val="001C7A90"/>
    <w:rsid w:val="001C7E73"/>
    <w:rsid w:val="001C7FB1"/>
    <w:rsid w:val="001D1070"/>
    <w:rsid w:val="001D116F"/>
    <w:rsid w:val="001D40C0"/>
    <w:rsid w:val="001D4E68"/>
    <w:rsid w:val="001D55A3"/>
    <w:rsid w:val="001D6512"/>
    <w:rsid w:val="001D6EDA"/>
    <w:rsid w:val="001D7D82"/>
    <w:rsid w:val="001E3C0B"/>
    <w:rsid w:val="001E3F63"/>
    <w:rsid w:val="001E59F5"/>
    <w:rsid w:val="001E5C50"/>
    <w:rsid w:val="001E75E4"/>
    <w:rsid w:val="001F04BD"/>
    <w:rsid w:val="001F2336"/>
    <w:rsid w:val="001F28C3"/>
    <w:rsid w:val="001F34C4"/>
    <w:rsid w:val="001F4102"/>
    <w:rsid w:val="001F4134"/>
    <w:rsid w:val="001F4671"/>
    <w:rsid w:val="001F4BB1"/>
    <w:rsid w:val="001F51F3"/>
    <w:rsid w:val="001F5955"/>
    <w:rsid w:val="001F5B0E"/>
    <w:rsid w:val="001F7103"/>
    <w:rsid w:val="001F7515"/>
    <w:rsid w:val="002008A5"/>
    <w:rsid w:val="00200B0F"/>
    <w:rsid w:val="00200E53"/>
    <w:rsid w:val="00201590"/>
    <w:rsid w:val="00201AD2"/>
    <w:rsid w:val="002021EC"/>
    <w:rsid w:val="002026CE"/>
    <w:rsid w:val="0020331C"/>
    <w:rsid w:val="00203527"/>
    <w:rsid w:val="002042F8"/>
    <w:rsid w:val="00205098"/>
    <w:rsid w:val="002052A6"/>
    <w:rsid w:val="00205891"/>
    <w:rsid w:val="00205AA9"/>
    <w:rsid w:val="00205F7B"/>
    <w:rsid w:val="00210F77"/>
    <w:rsid w:val="00210FB1"/>
    <w:rsid w:val="0021134A"/>
    <w:rsid w:val="0021216F"/>
    <w:rsid w:val="0021217E"/>
    <w:rsid w:val="00213E11"/>
    <w:rsid w:val="00215D62"/>
    <w:rsid w:val="0021649C"/>
    <w:rsid w:val="0021744D"/>
    <w:rsid w:val="00220852"/>
    <w:rsid w:val="00220FCE"/>
    <w:rsid w:val="00223ABF"/>
    <w:rsid w:val="00224357"/>
    <w:rsid w:val="00224874"/>
    <w:rsid w:val="00224C1C"/>
    <w:rsid w:val="0022658D"/>
    <w:rsid w:val="00227928"/>
    <w:rsid w:val="00230ED1"/>
    <w:rsid w:val="00232BCE"/>
    <w:rsid w:val="00233EB8"/>
    <w:rsid w:val="00234794"/>
    <w:rsid w:val="0023484E"/>
    <w:rsid w:val="00237327"/>
    <w:rsid w:val="00241B34"/>
    <w:rsid w:val="00242A6C"/>
    <w:rsid w:val="00242C53"/>
    <w:rsid w:val="0024387F"/>
    <w:rsid w:val="00243CB3"/>
    <w:rsid w:val="00243DDA"/>
    <w:rsid w:val="00243EF2"/>
    <w:rsid w:val="002441F0"/>
    <w:rsid w:val="00245416"/>
    <w:rsid w:val="00245481"/>
    <w:rsid w:val="00246330"/>
    <w:rsid w:val="00246C42"/>
    <w:rsid w:val="00247310"/>
    <w:rsid w:val="002512DB"/>
    <w:rsid w:val="00251D29"/>
    <w:rsid w:val="00252713"/>
    <w:rsid w:val="00252E18"/>
    <w:rsid w:val="002537DB"/>
    <w:rsid w:val="00253B60"/>
    <w:rsid w:val="00254962"/>
    <w:rsid w:val="00256402"/>
    <w:rsid w:val="0025645B"/>
    <w:rsid w:val="00257175"/>
    <w:rsid w:val="002579D2"/>
    <w:rsid w:val="00257C90"/>
    <w:rsid w:val="0026048D"/>
    <w:rsid w:val="00260984"/>
    <w:rsid w:val="002619AD"/>
    <w:rsid w:val="0026272A"/>
    <w:rsid w:val="00264534"/>
    <w:rsid w:val="002651AD"/>
    <w:rsid w:val="002656C5"/>
    <w:rsid w:val="00266EB4"/>
    <w:rsid w:val="00267852"/>
    <w:rsid w:val="00270CDD"/>
    <w:rsid w:val="00272A8A"/>
    <w:rsid w:val="00272C44"/>
    <w:rsid w:val="0027330C"/>
    <w:rsid w:val="00274460"/>
    <w:rsid w:val="00274C69"/>
    <w:rsid w:val="00275CC6"/>
    <w:rsid w:val="0027774A"/>
    <w:rsid w:val="00282F37"/>
    <w:rsid w:val="0028344A"/>
    <w:rsid w:val="002839DB"/>
    <w:rsid w:val="00284BC6"/>
    <w:rsid w:val="00284FDF"/>
    <w:rsid w:val="00285BD9"/>
    <w:rsid w:val="00285D1A"/>
    <w:rsid w:val="00285EC6"/>
    <w:rsid w:val="00286CD2"/>
    <w:rsid w:val="00287472"/>
    <w:rsid w:val="0028772E"/>
    <w:rsid w:val="00287DDA"/>
    <w:rsid w:val="0029120D"/>
    <w:rsid w:val="002937A9"/>
    <w:rsid w:val="00293BA0"/>
    <w:rsid w:val="00294A48"/>
    <w:rsid w:val="0029581A"/>
    <w:rsid w:val="00295824"/>
    <w:rsid w:val="00295A1A"/>
    <w:rsid w:val="00296604"/>
    <w:rsid w:val="002A02BF"/>
    <w:rsid w:val="002A1449"/>
    <w:rsid w:val="002A30AC"/>
    <w:rsid w:val="002A727A"/>
    <w:rsid w:val="002B02DB"/>
    <w:rsid w:val="002B158B"/>
    <w:rsid w:val="002B1EA2"/>
    <w:rsid w:val="002B1F40"/>
    <w:rsid w:val="002B23AA"/>
    <w:rsid w:val="002B331E"/>
    <w:rsid w:val="002B34B4"/>
    <w:rsid w:val="002B39BB"/>
    <w:rsid w:val="002B4129"/>
    <w:rsid w:val="002B5034"/>
    <w:rsid w:val="002B7192"/>
    <w:rsid w:val="002B734C"/>
    <w:rsid w:val="002B7C53"/>
    <w:rsid w:val="002B7FB9"/>
    <w:rsid w:val="002C35F0"/>
    <w:rsid w:val="002C54AF"/>
    <w:rsid w:val="002C7138"/>
    <w:rsid w:val="002D04A8"/>
    <w:rsid w:val="002D04B0"/>
    <w:rsid w:val="002D094C"/>
    <w:rsid w:val="002D0F2C"/>
    <w:rsid w:val="002D1C12"/>
    <w:rsid w:val="002D2381"/>
    <w:rsid w:val="002D2432"/>
    <w:rsid w:val="002D26BD"/>
    <w:rsid w:val="002D2E03"/>
    <w:rsid w:val="002D30AB"/>
    <w:rsid w:val="002D425C"/>
    <w:rsid w:val="002D4494"/>
    <w:rsid w:val="002D46AD"/>
    <w:rsid w:val="002D6DF4"/>
    <w:rsid w:val="002D7649"/>
    <w:rsid w:val="002E0EDC"/>
    <w:rsid w:val="002E34DA"/>
    <w:rsid w:val="002E64E7"/>
    <w:rsid w:val="002E6839"/>
    <w:rsid w:val="002E72FB"/>
    <w:rsid w:val="002E7DE2"/>
    <w:rsid w:val="002F058B"/>
    <w:rsid w:val="002F09A4"/>
    <w:rsid w:val="002F2B03"/>
    <w:rsid w:val="002F4214"/>
    <w:rsid w:val="002F48CD"/>
    <w:rsid w:val="002F4AA5"/>
    <w:rsid w:val="002F4E8C"/>
    <w:rsid w:val="002F5DF4"/>
    <w:rsid w:val="002F620E"/>
    <w:rsid w:val="002F6574"/>
    <w:rsid w:val="002F6715"/>
    <w:rsid w:val="002F6A31"/>
    <w:rsid w:val="002F7521"/>
    <w:rsid w:val="002F79F8"/>
    <w:rsid w:val="003016A6"/>
    <w:rsid w:val="00303A07"/>
    <w:rsid w:val="00303BA8"/>
    <w:rsid w:val="00305670"/>
    <w:rsid w:val="0030612A"/>
    <w:rsid w:val="003113D3"/>
    <w:rsid w:val="00311B52"/>
    <w:rsid w:val="00312646"/>
    <w:rsid w:val="00314EAA"/>
    <w:rsid w:val="00315EA5"/>
    <w:rsid w:val="00316261"/>
    <w:rsid w:val="00316F99"/>
    <w:rsid w:val="003172B8"/>
    <w:rsid w:val="003172EC"/>
    <w:rsid w:val="00317351"/>
    <w:rsid w:val="00322D0B"/>
    <w:rsid w:val="00323077"/>
    <w:rsid w:val="003236DE"/>
    <w:rsid w:val="003237F8"/>
    <w:rsid w:val="00325287"/>
    <w:rsid w:val="00325D38"/>
    <w:rsid w:val="00325F8C"/>
    <w:rsid w:val="00326E03"/>
    <w:rsid w:val="00326F52"/>
    <w:rsid w:val="00331296"/>
    <w:rsid w:val="003315C6"/>
    <w:rsid w:val="00332266"/>
    <w:rsid w:val="00332367"/>
    <w:rsid w:val="0033290E"/>
    <w:rsid w:val="00334F0E"/>
    <w:rsid w:val="00336955"/>
    <w:rsid w:val="00336D1D"/>
    <w:rsid w:val="00340955"/>
    <w:rsid w:val="0034205F"/>
    <w:rsid w:val="00342088"/>
    <w:rsid w:val="00342099"/>
    <w:rsid w:val="0034285F"/>
    <w:rsid w:val="00342B68"/>
    <w:rsid w:val="00344C90"/>
    <w:rsid w:val="00345FC9"/>
    <w:rsid w:val="00346C5E"/>
    <w:rsid w:val="00346CF9"/>
    <w:rsid w:val="00346F19"/>
    <w:rsid w:val="0035085F"/>
    <w:rsid w:val="0035252C"/>
    <w:rsid w:val="00352FC1"/>
    <w:rsid w:val="003532CD"/>
    <w:rsid w:val="00355181"/>
    <w:rsid w:val="0035590C"/>
    <w:rsid w:val="00356821"/>
    <w:rsid w:val="003570CF"/>
    <w:rsid w:val="0035714B"/>
    <w:rsid w:val="00357234"/>
    <w:rsid w:val="003573DA"/>
    <w:rsid w:val="00357C08"/>
    <w:rsid w:val="003602A0"/>
    <w:rsid w:val="00360483"/>
    <w:rsid w:val="00361F45"/>
    <w:rsid w:val="003629B9"/>
    <w:rsid w:val="00363388"/>
    <w:rsid w:val="00363CF9"/>
    <w:rsid w:val="00365F1E"/>
    <w:rsid w:val="0036604F"/>
    <w:rsid w:val="00367B6B"/>
    <w:rsid w:val="003700C8"/>
    <w:rsid w:val="0037046D"/>
    <w:rsid w:val="00372148"/>
    <w:rsid w:val="00372817"/>
    <w:rsid w:val="003734D1"/>
    <w:rsid w:val="003809C4"/>
    <w:rsid w:val="003811A2"/>
    <w:rsid w:val="00381806"/>
    <w:rsid w:val="00381BE5"/>
    <w:rsid w:val="00381CA8"/>
    <w:rsid w:val="00381CCE"/>
    <w:rsid w:val="00382165"/>
    <w:rsid w:val="0038501B"/>
    <w:rsid w:val="0038596E"/>
    <w:rsid w:val="003860B6"/>
    <w:rsid w:val="00386B68"/>
    <w:rsid w:val="003924AC"/>
    <w:rsid w:val="0039315B"/>
    <w:rsid w:val="00393617"/>
    <w:rsid w:val="00393F43"/>
    <w:rsid w:val="0039603A"/>
    <w:rsid w:val="0039732E"/>
    <w:rsid w:val="003A010B"/>
    <w:rsid w:val="003A233B"/>
    <w:rsid w:val="003A47EF"/>
    <w:rsid w:val="003A4EC8"/>
    <w:rsid w:val="003A57A1"/>
    <w:rsid w:val="003A7BA9"/>
    <w:rsid w:val="003B02F9"/>
    <w:rsid w:val="003B1139"/>
    <w:rsid w:val="003B1A9B"/>
    <w:rsid w:val="003B2560"/>
    <w:rsid w:val="003B2589"/>
    <w:rsid w:val="003B2908"/>
    <w:rsid w:val="003B31C2"/>
    <w:rsid w:val="003B3C85"/>
    <w:rsid w:val="003B3CA6"/>
    <w:rsid w:val="003B5B73"/>
    <w:rsid w:val="003B60BC"/>
    <w:rsid w:val="003B7024"/>
    <w:rsid w:val="003C113A"/>
    <w:rsid w:val="003C1655"/>
    <w:rsid w:val="003C1CB2"/>
    <w:rsid w:val="003C1E32"/>
    <w:rsid w:val="003C3782"/>
    <w:rsid w:val="003C436D"/>
    <w:rsid w:val="003C47D4"/>
    <w:rsid w:val="003C49B2"/>
    <w:rsid w:val="003C5305"/>
    <w:rsid w:val="003C7E6E"/>
    <w:rsid w:val="003D0614"/>
    <w:rsid w:val="003D267F"/>
    <w:rsid w:val="003D3B73"/>
    <w:rsid w:val="003D6741"/>
    <w:rsid w:val="003E08D8"/>
    <w:rsid w:val="003E0D22"/>
    <w:rsid w:val="003E2A69"/>
    <w:rsid w:val="003E3DDF"/>
    <w:rsid w:val="003E3F80"/>
    <w:rsid w:val="003E4531"/>
    <w:rsid w:val="003E4D52"/>
    <w:rsid w:val="003E5EE0"/>
    <w:rsid w:val="003E5F99"/>
    <w:rsid w:val="003E7218"/>
    <w:rsid w:val="003E7255"/>
    <w:rsid w:val="003F1F17"/>
    <w:rsid w:val="003F3B3E"/>
    <w:rsid w:val="003F44F5"/>
    <w:rsid w:val="003F69DE"/>
    <w:rsid w:val="003F7715"/>
    <w:rsid w:val="00402AEA"/>
    <w:rsid w:val="00402BB8"/>
    <w:rsid w:val="00403675"/>
    <w:rsid w:val="00404EF2"/>
    <w:rsid w:val="004064D0"/>
    <w:rsid w:val="004079F1"/>
    <w:rsid w:val="004116E5"/>
    <w:rsid w:val="00411E7D"/>
    <w:rsid w:val="0041317C"/>
    <w:rsid w:val="0041328E"/>
    <w:rsid w:val="00413976"/>
    <w:rsid w:val="0041451F"/>
    <w:rsid w:val="00414AEB"/>
    <w:rsid w:val="00415066"/>
    <w:rsid w:val="00415730"/>
    <w:rsid w:val="00415869"/>
    <w:rsid w:val="00416632"/>
    <w:rsid w:val="00420721"/>
    <w:rsid w:val="00420945"/>
    <w:rsid w:val="00423A5E"/>
    <w:rsid w:val="00425324"/>
    <w:rsid w:val="0042557C"/>
    <w:rsid w:val="00426B6D"/>
    <w:rsid w:val="0043094F"/>
    <w:rsid w:val="00430A89"/>
    <w:rsid w:val="00431D62"/>
    <w:rsid w:val="004320C1"/>
    <w:rsid w:val="00432C8E"/>
    <w:rsid w:val="00433C0A"/>
    <w:rsid w:val="004345D7"/>
    <w:rsid w:val="00435CE9"/>
    <w:rsid w:val="00436586"/>
    <w:rsid w:val="00437E28"/>
    <w:rsid w:val="004406BD"/>
    <w:rsid w:val="004406D6"/>
    <w:rsid w:val="00440BD5"/>
    <w:rsid w:val="00441854"/>
    <w:rsid w:val="0044272F"/>
    <w:rsid w:val="00442B9C"/>
    <w:rsid w:val="004434E1"/>
    <w:rsid w:val="004445AC"/>
    <w:rsid w:val="004456C6"/>
    <w:rsid w:val="00446F8A"/>
    <w:rsid w:val="00447B4D"/>
    <w:rsid w:val="00447F61"/>
    <w:rsid w:val="004500CC"/>
    <w:rsid w:val="00450359"/>
    <w:rsid w:val="00450671"/>
    <w:rsid w:val="004508AD"/>
    <w:rsid w:val="00451F94"/>
    <w:rsid w:val="0045282F"/>
    <w:rsid w:val="0045297F"/>
    <w:rsid w:val="00452F8E"/>
    <w:rsid w:val="004534D1"/>
    <w:rsid w:val="00454307"/>
    <w:rsid w:val="0045494C"/>
    <w:rsid w:val="00455745"/>
    <w:rsid w:val="0045580E"/>
    <w:rsid w:val="00455E34"/>
    <w:rsid w:val="00456E36"/>
    <w:rsid w:val="00457DF4"/>
    <w:rsid w:val="004602DF"/>
    <w:rsid w:val="00460850"/>
    <w:rsid w:val="00460D8F"/>
    <w:rsid w:val="00461765"/>
    <w:rsid w:val="0046470C"/>
    <w:rsid w:val="0046480E"/>
    <w:rsid w:val="00464903"/>
    <w:rsid w:val="00465666"/>
    <w:rsid w:val="00465840"/>
    <w:rsid w:val="00465DA9"/>
    <w:rsid w:val="004667BC"/>
    <w:rsid w:val="00467CC0"/>
    <w:rsid w:val="0047099A"/>
    <w:rsid w:val="00470B28"/>
    <w:rsid w:val="004710CF"/>
    <w:rsid w:val="004716DD"/>
    <w:rsid w:val="00471772"/>
    <w:rsid w:val="004718D4"/>
    <w:rsid w:val="00473436"/>
    <w:rsid w:val="00473C49"/>
    <w:rsid w:val="00475211"/>
    <w:rsid w:val="00475FD5"/>
    <w:rsid w:val="00476297"/>
    <w:rsid w:val="00476B65"/>
    <w:rsid w:val="0047757E"/>
    <w:rsid w:val="00480CB8"/>
    <w:rsid w:val="00480EC6"/>
    <w:rsid w:val="00481769"/>
    <w:rsid w:val="0048228E"/>
    <w:rsid w:val="00482C01"/>
    <w:rsid w:val="00483EF8"/>
    <w:rsid w:val="00486252"/>
    <w:rsid w:val="00486379"/>
    <w:rsid w:val="0048667B"/>
    <w:rsid w:val="00486E32"/>
    <w:rsid w:val="00490A83"/>
    <w:rsid w:val="00490D4E"/>
    <w:rsid w:val="004914EE"/>
    <w:rsid w:val="00491BD5"/>
    <w:rsid w:val="00494C39"/>
    <w:rsid w:val="00495D6B"/>
    <w:rsid w:val="00495EAC"/>
    <w:rsid w:val="00495FB7"/>
    <w:rsid w:val="00497EC0"/>
    <w:rsid w:val="004A024E"/>
    <w:rsid w:val="004A09F3"/>
    <w:rsid w:val="004A10C2"/>
    <w:rsid w:val="004A1DE8"/>
    <w:rsid w:val="004A23A3"/>
    <w:rsid w:val="004A3606"/>
    <w:rsid w:val="004A43E2"/>
    <w:rsid w:val="004A4599"/>
    <w:rsid w:val="004A4801"/>
    <w:rsid w:val="004A5A40"/>
    <w:rsid w:val="004A621B"/>
    <w:rsid w:val="004A6ADD"/>
    <w:rsid w:val="004B11A3"/>
    <w:rsid w:val="004B1CC1"/>
    <w:rsid w:val="004B20C6"/>
    <w:rsid w:val="004B2246"/>
    <w:rsid w:val="004B2BAF"/>
    <w:rsid w:val="004B3988"/>
    <w:rsid w:val="004B438A"/>
    <w:rsid w:val="004B4942"/>
    <w:rsid w:val="004B5238"/>
    <w:rsid w:val="004B68F7"/>
    <w:rsid w:val="004C0C5D"/>
    <w:rsid w:val="004C263C"/>
    <w:rsid w:val="004C4272"/>
    <w:rsid w:val="004C43C3"/>
    <w:rsid w:val="004C46D8"/>
    <w:rsid w:val="004C49E8"/>
    <w:rsid w:val="004C5FF3"/>
    <w:rsid w:val="004C7B26"/>
    <w:rsid w:val="004C7C37"/>
    <w:rsid w:val="004C7D26"/>
    <w:rsid w:val="004C7E67"/>
    <w:rsid w:val="004D0000"/>
    <w:rsid w:val="004D01A1"/>
    <w:rsid w:val="004D1088"/>
    <w:rsid w:val="004D13D5"/>
    <w:rsid w:val="004D2E6F"/>
    <w:rsid w:val="004D3DA0"/>
    <w:rsid w:val="004D4C40"/>
    <w:rsid w:val="004D51E4"/>
    <w:rsid w:val="004D5893"/>
    <w:rsid w:val="004D6229"/>
    <w:rsid w:val="004D6277"/>
    <w:rsid w:val="004D7833"/>
    <w:rsid w:val="004D7C51"/>
    <w:rsid w:val="004E0762"/>
    <w:rsid w:val="004E094E"/>
    <w:rsid w:val="004E18FE"/>
    <w:rsid w:val="004E1ECF"/>
    <w:rsid w:val="004E2923"/>
    <w:rsid w:val="004E4164"/>
    <w:rsid w:val="004E5B9E"/>
    <w:rsid w:val="004E5BE6"/>
    <w:rsid w:val="004E74EE"/>
    <w:rsid w:val="004E7EA7"/>
    <w:rsid w:val="004F0EA3"/>
    <w:rsid w:val="004F1BE0"/>
    <w:rsid w:val="004F1FD4"/>
    <w:rsid w:val="004F26DD"/>
    <w:rsid w:val="004F2F38"/>
    <w:rsid w:val="004F38B9"/>
    <w:rsid w:val="004F478B"/>
    <w:rsid w:val="004F5100"/>
    <w:rsid w:val="004F58F9"/>
    <w:rsid w:val="004F620E"/>
    <w:rsid w:val="004F7FF2"/>
    <w:rsid w:val="0050114E"/>
    <w:rsid w:val="005026F1"/>
    <w:rsid w:val="00502867"/>
    <w:rsid w:val="0050374A"/>
    <w:rsid w:val="00504F98"/>
    <w:rsid w:val="00505942"/>
    <w:rsid w:val="00505F16"/>
    <w:rsid w:val="00507116"/>
    <w:rsid w:val="005100BC"/>
    <w:rsid w:val="00510D1F"/>
    <w:rsid w:val="00510F7B"/>
    <w:rsid w:val="00511B32"/>
    <w:rsid w:val="00511EAB"/>
    <w:rsid w:val="005122AE"/>
    <w:rsid w:val="00513594"/>
    <w:rsid w:val="00516112"/>
    <w:rsid w:val="00520413"/>
    <w:rsid w:val="00520521"/>
    <w:rsid w:val="00520B68"/>
    <w:rsid w:val="00522618"/>
    <w:rsid w:val="00522772"/>
    <w:rsid w:val="00523005"/>
    <w:rsid w:val="00524397"/>
    <w:rsid w:val="00525667"/>
    <w:rsid w:val="00525DE4"/>
    <w:rsid w:val="0052676A"/>
    <w:rsid w:val="00526860"/>
    <w:rsid w:val="00526CD2"/>
    <w:rsid w:val="005278BF"/>
    <w:rsid w:val="0053036D"/>
    <w:rsid w:val="00530ADC"/>
    <w:rsid w:val="00531125"/>
    <w:rsid w:val="00535D7D"/>
    <w:rsid w:val="0053705A"/>
    <w:rsid w:val="00540186"/>
    <w:rsid w:val="00540733"/>
    <w:rsid w:val="00541E78"/>
    <w:rsid w:val="005421F9"/>
    <w:rsid w:val="00543F74"/>
    <w:rsid w:val="005447FF"/>
    <w:rsid w:val="00544DEF"/>
    <w:rsid w:val="005460B3"/>
    <w:rsid w:val="0054771E"/>
    <w:rsid w:val="00547B58"/>
    <w:rsid w:val="00547FFA"/>
    <w:rsid w:val="00550703"/>
    <w:rsid w:val="00550C89"/>
    <w:rsid w:val="00550CEF"/>
    <w:rsid w:val="00561824"/>
    <w:rsid w:val="00561FA5"/>
    <w:rsid w:val="00562085"/>
    <w:rsid w:val="005620CC"/>
    <w:rsid w:val="00562173"/>
    <w:rsid w:val="00562E7F"/>
    <w:rsid w:val="00563449"/>
    <w:rsid w:val="005637A2"/>
    <w:rsid w:val="005638F0"/>
    <w:rsid w:val="00563E4B"/>
    <w:rsid w:val="005658B8"/>
    <w:rsid w:val="00566A50"/>
    <w:rsid w:val="005674B1"/>
    <w:rsid w:val="00567701"/>
    <w:rsid w:val="0057001E"/>
    <w:rsid w:val="00571EB2"/>
    <w:rsid w:val="005730EE"/>
    <w:rsid w:val="00573CF6"/>
    <w:rsid w:val="00574DDD"/>
    <w:rsid w:val="00575F48"/>
    <w:rsid w:val="00576010"/>
    <w:rsid w:val="0057637A"/>
    <w:rsid w:val="0057668F"/>
    <w:rsid w:val="0057787D"/>
    <w:rsid w:val="00577A13"/>
    <w:rsid w:val="00580DC0"/>
    <w:rsid w:val="00581204"/>
    <w:rsid w:val="00581554"/>
    <w:rsid w:val="00582143"/>
    <w:rsid w:val="00583B1B"/>
    <w:rsid w:val="00583B61"/>
    <w:rsid w:val="00584037"/>
    <w:rsid w:val="005842E6"/>
    <w:rsid w:val="00584489"/>
    <w:rsid w:val="005847A5"/>
    <w:rsid w:val="005858DC"/>
    <w:rsid w:val="00585F62"/>
    <w:rsid w:val="005866E5"/>
    <w:rsid w:val="005871AF"/>
    <w:rsid w:val="00590483"/>
    <w:rsid w:val="00591B4D"/>
    <w:rsid w:val="00592001"/>
    <w:rsid w:val="00593E9B"/>
    <w:rsid w:val="00594073"/>
    <w:rsid w:val="005963B0"/>
    <w:rsid w:val="005A067E"/>
    <w:rsid w:val="005A0FF4"/>
    <w:rsid w:val="005A1091"/>
    <w:rsid w:val="005A142E"/>
    <w:rsid w:val="005A1BF0"/>
    <w:rsid w:val="005A20E5"/>
    <w:rsid w:val="005A22E1"/>
    <w:rsid w:val="005A33C8"/>
    <w:rsid w:val="005A34EC"/>
    <w:rsid w:val="005A4FA4"/>
    <w:rsid w:val="005A6FA2"/>
    <w:rsid w:val="005A7600"/>
    <w:rsid w:val="005A7B9D"/>
    <w:rsid w:val="005A7FA7"/>
    <w:rsid w:val="005B07F6"/>
    <w:rsid w:val="005B0B24"/>
    <w:rsid w:val="005B0D07"/>
    <w:rsid w:val="005B1452"/>
    <w:rsid w:val="005B3953"/>
    <w:rsid w:val="005B3B80"/>
    <w:rsid w:val="005B4702"/>
    <w:rsid w:val="005B4830"/>
    <w:rsid w:val="005B6102"/>
    <w:rsid w:val="005B7D87"/>
    <w:rsid w:val="005C26EF"/>
    <w:rsid w:val="005C32F1"/>
    <w:rsid w:val="005C3D55"/>
    <w:rsid w:val="005C44EE"/>
    <w:rsid w:val="005C45C7"/>
    <w:rsid w:val="005C4F3D"/>
    <w:rsid w:val="005C5B55"/>
    <w:rsid w:val="005C5BE9"/>
    <w:rsid w:val="005D1BF5"/>
    <w:rsid w:val="005D285F"/>
    <w:rsid w:val="005D3AC3"/>
    <w:rsid w:val="005D3E3B"/>
    <w:rsid w:val="005D4C37"/>
    <w:rsid w:val="005D5BBC"/>
    <w:rsid w:val="005D5BE9"/>
    <w:rsid w:val="005D6C2C"/>
    <w:rsid w:val="005D6D41"/>
    <w:rsid w:val="005D78BE"/>
    <w:rsid w:val="005D7A1A"/>
    <w:rsid w:val="005E0109"/>
    <w:rsid w:val="005E0E29"/>
    <w:rsid w:val="005E1C87"/>
    <w:rsid w:val="005E1EE2"/>
    <w:rsid w:val="005E1FF1"/>
    <w:rsid w:val="005E3C15"/>
    <w:rsid w:val="005E3E98"/>
    <w:rsid w:val="005E4ABA"/>
    <w:rsid w:val="005E57E9"/>
    <w:rsid w:val="005E6073"/>
    <w:rsid w:val="005E6A1E"/>
    <w:rsid w:val="005F1218"/>
    <w:rsid w:val="005F2ADB"/>
    <w:rsid w:val="005F452E"/>
    <w:rsid w:val="005F485D"/>
    <w:rsid w:val="005F5053"/>
    <w:rsid w:val="005F5278"/>
    <w:rsid w:val="005F5E41"/>
    <w:rsid w:val="005F620D"/>
    <w:rsid w:val="005F698B"/>
    <w:rsid w:val="005F6B6C"/>
    <w:rsid w:val="005F76B2"/>
    <w:rsid w:val="006003E3"/>
    <w:rsid w:val="00604C67"/>
    <w:rsid w:val="006054B8"/>
    <w:rsid w:val="00605AD3"/>
    <w:rsid w:val="00606263"/>
    <w:rsid w:val="006068B8"/>
    <w:rsid w:val="00606941"/>
    <w:rsid w:val="00606F3F"/>
    <w:rsid w:val="00607C05"/>
    <w:rsid w:val="006107F1"/>
    <w:rsid w:val="00611510"/>
    <w:rsid w:val="00611E6B"/>
    <w:rsid w:val="00612A8B"/>
    <w:rsid w:val="00613027"/>
    <w:rsid w:val="00614517"/>
    <w:rsid w:val="00614AFD"/>
    <w:rsid w:val="00615BE7"/>
    <w:rsid w:val="006200A7"/>
    <w:rsid w:val="006208E0"/>
    <w:rsid w:val="006229A3"/>
    <w:rsid w:val="00623181"/>
    <w:rsid w:val="00623C74"/>
    <w:rsid w:val="006250CB"/>
    <w:rsid w:val="006251C6"/>
    <w:rsid w:val="00626FF0"/>
    <w:rsid w:val="0062702E"/>
    <w:rsid w:val="00627D1B"/>
    <w:rsid w:val="00631020"/>
    <w:rsid w:val="00632374"/>
    <w:rsid w:val="00633E7D"/>
    <w:rsid w:val="0063591F"/>
    <w:rsid w:val="00637863"/>
    <w:rsid w:val="00637E46"/>
    <w:rsid w:val="00637EA6"/>
    <w:rsid w:val="006406FB"/>
    <w:rsid w:val="00640D1D"/>
    <w:rsid w:val="00641180"/>
    <w:rsid w:val="00645F9C"/>
    <w:rsid w:val="006463E2"/>
    <w:rsid w:val="00647907"/>
    <w:rsid w:val="00647F4E"/>
    <w:rsid w:val="006524E3"/>
    <w:rsid w:val="00652E1C"/>
    <w:rsid w:val="00653018"/>
    <w:rsid w:val="0065317B"/>
    <w:rsid w:val="00653CAF"/>
    <w:rsid w:val="00660C67"/>
    <w:rsid w:val="0066324F"/>
    <w:rsid w:val="006636FA"/>
    <w:rsid w:val="00663AA7"/>
    <w:rsid w:val="00665F93"/>
    <w:rsid w:val="00670F9B"/>
    <w:rsid w:val="00673489"/>
    <w:rsid w:val="0067417D"/>
    <w:rsid w:val="00675559"/>
    <w:rsid w:val="006767FA"/>
    <w:rsid w:val="00676B4C"/>
    <w:rsid w:val="00680311"/>
    <w:rsid w:val="00680A31"/>
    <w:rsid w:val="006814DD"/>
    <w:rsid w:val="00681746"/>
    <w:rsid w:val="006826A0"/>
    <w:rsid w:val="00682FAA"/>
    <w:rsid w:val="00683AC7"/>
    <w:rsid w:val="00684423"/>
    <w:rsid w:val="00685C0D"/>
    <w:rsid w:val="006860B4"/>
    <w:rsid w:val="00686716"/>
    <w:rsid w:val="00686E55"/>
    <w:rsid w:val="006870A9"/>
    <w:rsid w:val="00691590"/>
    <w:rsid w:val="00691740"/>
    <w:rsid w:val="0069359C"/>
    <w:rsid w:val="00694C6E"/>
    <w:rsid w:val="00695994"/>
    <w:rsid w:val="00695C02"/>
    <w:rsid w:val="0069638F"/>
    <w:rsid w:val="00696F3C"/>
    <w:rsid w:val="006A00DE"/>
    <w:rsid w:val="006A02CA"/>
    <w:rsid w:val="006A06CC"/>
    <w:rsid w:val="006A0954"/>
    <w:rsid w:val="006A101A"/>
    <w:rsid w:val="006A1838"/>
    <w:rsid w:val="006A243D"/>
    <w:rsid w:val="006A2A74"/>
    <w:rsid w:val="006A2F1E"/>
    <w:rsid w:val="006A6482"/>
    <w:rsid w:val="006A6DC7"/>
    <w:rsid w:val="006A77E0"/>
    <w:rsid w:val="006B2096"/>
    <w:rsid w:val="006B33EC"/>
    <w:rsid w:val="006B4151"/>
    <w:rsid w:val="006B4375"/>
    <w:rsid w:val="006B43E8"/>
    <w:rsid w:val="006B4531"/>
    <w:rsid w:val="006B5A39"/>
    <w:rsid w:val="006B790B"/>
    <w:rsid w:val="006B7CD9"/>
    <w:rsid w:val="006C0C0D"/>
    <w:rsid w:val="006C1535"/>
    <w:rsid w:val="006C26D8"/>
    <w:rsid w:val="006C3E75"/>
    <w:rsid w:val="006C52BE"/>
    <w:rsid w:val="006C5D89"/>
    <w:rsid w:val="006C5EDD"/>
    <w:rsid w:val="006C6714"/>
    <w:rsid w:val="006C7F66"/>
    <w:rsid w:val="006D06F0"/>
    <w:rsid w:val="006D2970"/>
    <w:rsid w:val="006D2F8D"/>
    <w:rsid w:val="006D3760"/>
    <w:rsid w:val="006D3879"/>
    <w:rsid w:val="006D4B67"/>
    <w:rsid w:val="006D4D77"/>
    <w:rsid w:val="006D6298"/>
    <w:rsid w:val="006D62D9"/>
    <w:rsid w:val="006E1B83"/>
    <w:rsid w:val="006E2D44"/>
    <w:rsid w:val="006E35CE"/>
    <w:rsid w:val="006E3BDE"/>
    <w:rsid w:val="006E4DEE"/>
    <w:rsid w:val="006E4E1B"/>
    <w:rsid w:val="006E78E4"/>
    <w:rsid w:val="006F0B26"/>
    <w:rsid w:val="006F1540"/>
    <w:rsid w:val="006F1830"/>
    <w:rsid w:val="006F3732"/>
    <w:rsid w:val="006F3B47"/>
    <w:rsid w:val="006F3B59"/>
    <w:rsid w:val="006F43D3"/>
    <w:rsid w:val="006F65DE"/>
    <w:rsid w:val="006F794A"/>
    <w:rsid w:val="006F7B52"/>
    <w:rsid w:val="006F7C5A"/>
    <w:rsid w:val="006F7F46"/>
    <w:rsid w:val="00700180"/>
    <w:rsid w:val="00701A8A"/>
    <w:rsid w:val="007029EF"/>
    <w:rsid w:val="00703837"/>
    <w:rsid w:val="00704218"/>
    <w:rsid w:val="007048C8"/>
    <w:rsid w:val="00705DB2"/>
    <w:rsid w:val="007065DA"/>
    <w:rsid w:val="00706D00"/>
    <w:rsid w:val="007120AB"/>
    <w:rsid w:val="0071234F"/>
    <w:rsid w:val="00712AF4"/>
    <w:rsid w:val="00713AB6"/>
    <w:rsid w:val="00713D11"/>
    <w:rsid w:val="00713F3B"/>
    <w:rsid w:val="007148EA"/>
    <w:rsid w:val="007157A4"/>
    <w:rsid w:val="00715ED4"/>
    <w:rsid w:val="007162A6"/>
    <w:rsid w:val="00720DB1"/>
    <w:rsid w:val="00721737"/>
    <w:rsid w:val="00723494"/>
    <w:rsid w:val="007251ED"/>
    <w:rsid w:val="00727110"/>
    <w:rsid w:val="00727EC2"/>
    <w:rsid w:val="0073304D"/>
    <w:rsid w:val="00733E2C"/>
    <w:rsid w:val="00736989"/>
    <w:rsid w:val="00736E28"/>
    <w:rsid w:val="0073771F"/>
    <w:rsid w:val="00737D3B"/>
    <w:rsid w:val="007413CE"/>
    <w:rsid w:val="007417DD"/>
    <w:rsid w:val="00741D0E"/>
    <w:rsid w:val="0074251E"/>
    <w:rsid w:val="00742B4D"/>
    <w:rsid w:val="00743481"/>
    <w:rsid w:val="00744C2D"/>
    <w:rsid w:val="007506F9"/>
    <w:rsid w:val="00751D7C"/>
    <w:rsid w:val="00751EAC"/>
    <w:rsid w:val="0075315B"/>
    <w:rsid w:val="007536D4"/>
    <w:rsid w:val="00754C47"/>
    <w:rsid w:val="00754FBA"/>
    <w:rsid w:val="00755773"/>
    <w:rsid w:val="00755C3C"/>
    <w:rsid w:val="00760682"/>
    <w:rsid w:val="007613C6"/>
    <w:rsid w:val="007618E0"/>
    <w:rsid w:val="0076214E"/>
    <w:rsid w:val="00763933"/>
    <w:rsid w:val="00765720"/>
    <w:rsid w:val="00765DA3"/>
    <w:rsid w:val="00765FB0"/>
    <w:rsid w:val="00767064"/>
    <w:rsid w:val="007700BF"/>
    <w:rsid w:val="007707EB"/>
    <w:rsid w:val="00770F32"/>
    <w:rsid w:val="00771305"/>
    <w:rsid w:val="00771407"/>
    <w:rsid w:val="00772601"/>
    <w:rsid w:val="007735C0"/>
    <w:rsid w:val="00774DB9"/>
    <w:rsid w:val="0077613D"/>
    <w:rsid w:val="00776B19"/>
    <w:rsid w:val="0077756A"/>
    <w:rsid w:val="00777C08"/>
    <w:rsid w:val="00781292"/>
    <w:rsid w:val="007813D6"/>
    <w:rsid w:val="0078318A"/>
    <w:rsid w:val="00783368"/>
    <w:rsid w:val="00783384"/>
    <w:rsid w:val="007845A5"/>
    <w:rsid w:val="0078468F"/>
    <w:rsid w:val="00787BA5"/>
    <w:rsid w:val="00790A88"/>
    <w:rsid w:val="00790E9D"/>
    <w:rsid w:val="007918EB"/>
    <w:rsid w:val="00792FD8"/>
    <w:rsid w:val="00794420"/>
    <w:rsid w:val="007944A4"/>
    <w:rsid w:val="0079698F"/>
    <w:rsid w:val="00797587"/>
    <w:rsid w:val="007A0373"/>
    <w:rsid w:val="007A053C"/>
    <w:rsid w:val="007A06D3"/>
    <w:rsid w:val="007A1AA2"/>
    <w:rsid w:val="007A38DB"/>
    <w:rsid w:val="007A39A6"/>
    <w:rsid w:val="007A4466"/>
    <w:rsid w:val="007A5BA0"/>
    <w:rsid w:val="007A642B"/>
    <w:rsid w:val="007B0F00"/>
    <w:rsid w:val="007B1F6E"/>
    <w:rsid w:val="007B346E"/>
    <w:rsid w:val="007B44AE"/>
    <w:rsid w:val="007B4A53"/>
    <w:rsid w:val="007B5164"/>
    <w:rsid w:val="007B6397"/>
    <w:rsid w:val="007B78A2"/>
    <w:rsid w:val="007B7D9E"/>
    <w:rsid w:val="007C0196"/>
    <w:rsid w:val="007C1345"/>
    <w:rsid w:val="007C201D"/>
    <w:rsid w:val="007C316A"/>
    <w:rsid w:val="007C3EEB"/>
    <w:rsid w:val="007C41C4"/>
    <w:rsid w:val="007C5244"/>
    <w:rsid w:val="007C5A0C"/>
    <w:rsid w:val="007C69AB"/>
    <w:rsid w:val="007D266A"/>
    <w:rsid w:val="007D3702"/>
    <w:rsid w:val="007D38EB"/>
    <w:rsid w:val="007D40B2"/>
    <w:rsid w:val="007D4419"/>
    <w:rsid w:val="007D5BF9"/>
    <w:rsid w:val="007D7BF8"/>
    <w:rsid w:val="007D7C19"/>
    <w:rsid w:val="007E0136"/>
    <w:rsid w:val="007E0F5B"/>
    <w:rsid w:val="007E18F8"/>
    <w:rsid w:val="007E1B88"/>
    <w:rsid w:val="007E23A1"/>
    <w:rsid w:val="007E4D78"/>
    <w:rsid w:val="007E531E"/>
    <w:rsid w:val="007E59A3"/>
    <w:rsid w:val="007E6496"/>
    <w:rsid w:val="007E6AF7"/>
    <w:rsid w:val="007E74FB"/>
    <w:rsid w:val="007F003F"/>
    <w:rsid w:val="007F1A93"/>
    <w:rsid w:val="007F22B1"/>
    <w:rsid w:val="007F4CAE"/>
    <w:rsid w:val="007F6503"/>
    <w:rsid w:val="007F66E0"/>
    <w:rsid w:val="007F76DD"/>
    <w:rsid w:val="007F7CEB"/>
    <w:rsid w:val="0080086D"/>
    <w:rsid w:val="0080100B"/>
    <w:rsid w:val="00802807"/>
    <w:rsid w:val="00802B76"/>
    <w:rsid w:val="008041BB"/>
    <w:rsid w:val="0080468A"/>
    <w:rsid w:val="008048EF"/>
    <w:rsid w:val="008075AB"/>
    <w:rsid w:val="00807953"/>
    <w:rsid w:val="0081134A"/>
    <w:rsid w:val="008124BE"/>
    <w:rsid w:val="00813950"/>
    <w:rsid w:val="00816FDD"/>
    <w:rsid w:val="00821784"/>
    <w:rsid w:val="008217CC"/>
    <w:rsid w:val="008228D9"/>
    <w:rsid w:val="008258C9"/>
    <w:rsid w:val="00826B8D"/>
    <w:rsid w:val="00830D5B"/>
    <w:rsid w:val="00831068"/>
    <w:rsid w:val="00831FF3"/>
    <w:rsid w:val="008330F0"/>
    <w:rsid w:val="00833359"/>
    <w:rsid w:val="008334D0"/>
    <w:rsid w:val="00833886"/>
    <w:rsid w:val="0083459A"/>
    <w:rsid w:val="008347E2"/>
    <w:rsid w:val="008349FD"/>
    <w:rsid w:val="00834C71"/>
    <w:rsid w:val="00835416"/>
    <w:rsid w:val="00835B60"/>
    <w:rsid w:val="00840A1C"/>
    <w:rsid w:val="00842345"/>
    <w:rsid w:val="00844DAB"/>
    <w:rsid w:val="0084587B"/>
    <w:rsid w:val="00845980"/>
    <w:rsid w:val="00850D86"/>
    <w:rsid w:val="008517ED"/>
    <w:rsid w:val="008518FC"/>
    <w:rsid w:val="008525A3"/>
    <w:rsid w:val="0085334C"/>
    <w:rsid w:val="00854536"/>
    <w:rsid w:val="008558C2"/>
    <w:rsid w:val="00855CAE"/>
    <w:rsid w:val="00856518"/>
    <w:rsid w:val="008565DE"/>
    <w:rsid w:val="00856B64"/>
    <w:rsid w:val="0085785B"/>
    <w:rsid w:val="0086031C"/>
    <w:rsid w:val="008605B4"/>
    <w:rsid w:val="008609D2"/>
    <w:rsid w:val="008615BC"/>
    <w:rsid w:val="00863909"/>
    <w:rsid w:val="00865BD0"/>
    <w:rsid w:val="0086631E"/>
    <w:rsid w:val="0086643D"/>
    <w:rsid w:val="00867736"/>
    <w:rsid w:val="00870D65"/>
    <w:rsid w:val="00870FA3"/>
    <w:rsid w:val="00871642"/>
    <w:rsid w:val="00872DBB"/>
    <w:rsid w:val="00874BF1"/>
    <w:rsid w:val="00876C85"/>
    <w:rsid w:val="00880232"/>
    <w:rsid w:val="00881B29"/>
    <w:rsid w:val="008833E1"/>
    <w:rsid w:val="0088439E"/>
    <w:rsid w:val="00884B8D"/>
    <w:rsid w:val="00885CC1"/>
    <w:rsid w:val="008860B1"/>
    <w:rsid w:val="00887093"/>
    <w:rsid w:val="0088750F"/>
    <w:rsid w:val="00887A72"/>
    <w:rsid w:val="00887D98"/>
    <w:rsid w:val="008900CA"/>
    <w:rsid w:val="00891980"/>
    <w:rsid w:val="008924E5"/>
    <w:rsid w:val="00892ABF"/>
    <w:rsid w:val="0089336F"/>
    <w:rsid w:val="008947F9"/>
    <w:rsid w:val="008949F7"/>
    <w:rsid w:val="00894FEF"/>
    <w:rsid w:val="0089511F"/>
    <w:rsid w:val="00895EBB"/>
    <w:rsid w:val="00895F88"/>
    <w:rsid w:val="00896145"/>
    <w:rsid w:val="008965FF"/>
    <w:rsid w:val="00897495"/>
    <w:rsid w:val="00897F39"/>
    <w:rsid w:val="008A0AF0"/>
    <w:rsid w:val="008A1C58"/>
    <w:rsid w:val="008A2B3B"/>
    <w:rsid w:val="008A2E5C"/>
    <w:rsid w:val="008A428C"/>
    <w:rsid w:val="008A52DA"/>
    <w:rsid w:val="008A5EB4"/>
    <w:rsid w:val="008A6C7F"/>
    <w:rsid w:val="008A6FFC"/>
    <w:rsid w:val="008A739B"/>
    <w:rsid w:val="008A7F67"/>
    <w:rsid w:val="008B2DFD"/>
    <w:rsid w:val="008B49B5"/>
    <w:rsid w:val="008B77D3"/>
    <w:rsid w:val="008B7854"/>
    <w:rsid w:val="008B7C20"/>
    <w:rsid w:val="008B7E76"/>
    <w:rsid w:val="008C0C9F"/>
    <w:rsid w:val="008C3D43"/>
    <w:rsid w:val="008C520E"/>
    <w:rsid w:val="008C5841"/>
    <w:rsid w:val="008C6B3B"/>
    <w:rsid w:val="008C6EEB"/>
    <w:rsid w:val="008D05B2"/>
    <w:rsid w:val="008D096F"/>
    <w:rsid w:val="008D0C4F"/>
    <w:rsid w:val="008D214B"/>
    <w:rsid w:val="008D4CE0"/>
    <w:rsid w:val="008D5826"/>
    <w:rsid w:val="008D6E1B"/>
    <w:rsid w:val="008D71E3"/>
    <w:rsid w:val="008D73B8"/>
    <w:rsid w:val="008D746D"/>
    <w:rsid w:val="008D78D3"/>
    <w:rsid w:val="008E0176"/>
    <w:rsid w:val="008E051B"/>
    <w:rsid w:val="008E20C8"/>
    <w:rsid w:val="008E28FE"/>
    <w:rsid w:val="008E3862"/>
    <w:rsid w:val="008E49B2"/>
    <w:rsid w:val="008E65B6"/>
    <w:rsid w:val="008E693A"/>
    <w:rsid w:val="008E6C09"/>
    <w:rsid w:val="008E7C9A"/>
    <w:rsid w:val="008E7F3E"/>
    <w:rsid w:val="008F106A"/>
    <w:rsid w:val="008F1C59"/>
    <w:rsid w:val="008F2601"/>
    <w:rsid w:val="008F3848"/>
    <w:rsid w:val="008F4DEB"/>
    <w:rsid w:val="008F5FCE"/>
    <w:rsid w:val="0090044C"/>
    <w:rsid w:val="0090063F"/>
    <w:rsid w:val="00901052"/>
    <w:rsid w:val="0090185E"/>
    <w:rsid w:val="009019B7"/>
    <w:rsid w:val="0090205A"/>
    <w:rsid w:val="00902654"/>
    <w:rsid w:val="00902932"/>
    <w:rsid w:val="00902A38"/>
    <w:rsid w:val="00902FA0"/>
    <w:rsid w:val="009039CB"/>
    <w:rsid w:val="00904AC6"/>
    <w:rsid w:val="0090568A"/>
    <w:rsid w:val="00905DD3"/>
    <w:rsid w:val="00906393"/>
    <w:rsid w:val="00907F27"/>
    <w:rsid w:val="00907F98"/>
    <w:rsid w:val="00910029"/>
    <w:rsid w:val="00910CC8"/>
    <w:rsid w:val="00911533"/>
    <w:rsid w:val="00913705"/>
    <w:rsid w:val="0091374F"/>
    <w:rsid w:val="00913D8A"/>
    <w:rsid w:val="009149DF"/>
    <w:rsid w:val="0091514B"/>
    <w:rsid w:val="00915ED1"/>
    <w:rsid w:val="00916891"/>
    <w:rsid w:val="0092013B"/>
    <w:rsid w:val="0092031D"/>
    <w:rsid w:val="00920EC3"/>
    <w:rsid w:val="009210E7"/>
    <w:rsid w:val="0092255E"/>
    <w:rsid w:val="00923E1D"/>
    <w:rsid w:val="0092462B"/>
    <w:rsid w:val="00924E53"/>
    <w:rsid w:val="00926219"/>
    <w:rsid w:val="00926264"/>
    <w:rsid w:val="00926C3C"/>
    <w:rsid w:val="009278C0"/>
    <w:rsid w:val="00931566"/>
    <w:rsid w:val="00931DFB"/>
    <w:rsid w:val="0093242C"/>
    <w:rsid w:val="00934E76"/>
    <w:rsid w:val="00935390"/>
    <w:rsid w:val="00935C3D"/>
    <w:rsid w:val="009365A7"/>
    <w:rsid w:val="009372AF"/>
    <w:rsid w:val="009410BC"/>
    <w:rsid w:val="00941F9B"/>
    <w:rsid w:val="00943451"/>
    <w:rsid w:val="00943D1D"/>
    <w:rsid w:val="00943DAA"/>
    <w:rsid w:val="00944EAF"/>
    <w:rsid w:val="009450A3"/>
    <w:rsid w:val="00945365"/>
    <w:rsid w:val="0094563F"/>
    <w:rsid w:val="009466D6"/>
    <w:rsid w:val="0094730F"/>
    <w:rsid w:val="00952144"/>
    <w:rsid w:val="009524BD"/>
    <w:rsid w:val="00952CD9"/>
    <w:rsid w:val="009545CE"/>
    <w:rsid w:val="00955348"/>
    <w:rsid w:val="00956827"/>
    <w:rsid w:val="00957E1F"/>
    <w:rsid w:val="0096095F"/>
    <w:rsid w:val="00961DB3"/>
    <w:rsid w:val="00963B81"/>
    <w:rsid w:val="00964470"/>
    <w:rsid w:val="009649AB"/>
    <w:rsid w:val="00964E62"/>
    <w:rsid w:val="00964E6D"/>
    <w:rsid w:val="009650D6"/>
    <w:rsid w:val="009656CB"/>
    <w:rsid w:val="00966931"/>
    <w:rsid w:val="00970146"/>
    <w:rsid w:val="00970E79"/>
    <w:rsid w:val="00971C93"/>
    <w:rsid w:val="00974991"/>
    <w:rsid w:val="00975629"/>
    <w:rsid w:val="00975D17"/>
    <w:rsid w:val="00980677"/>
    <w:rsid w:val="0098216A"/>
    <w:rsid w:val="00982F75"/>
    <w:rsid w:val="009849F9"/>
    <w:rsid w:val="00984BFA"/>
    <w:rsid w:val="00984E53"/>
    <w:rsid w:val="0098548C"/>
    <w:rsid w:val="0098593D"/>
    <w:rsid w:val="00985B1D"/>
    <w:rsid w:val="00986143"/>
    <w:rsid w:val="0098683F"/>
    <w:rsid w:val="00986EBF"/>
    <w:rsid w:val="00991334"/>
    <w:rsid w:val="00991C4D"/>
    <w:rsid w:val="00992AB4"/>
    <w:rsid w:val="00993767"/>
    <w:rsid w:val="009940E9"/>
    <w:rsid w:val="00994DDB"/>
    <w:rsid w:val="00995E6E"/>
    <w:rsid w:val="00996289"/>
    <w:rsid w:val="00996959"/>
    <w:rsid w:val="00996BD9"/>
    <w:rsid w:val="009A1825"/>
    <w:rsid w:val="009A1B09"/>
    <w:rsid w:val="009A30E9"/>
    <w:rsid w:val="009A3610"/>
    <w:rsid w:val="009A3C71"/>
    <w:rsid w:val="009A468B"/>
    <w:rsid w:val="009A4CC6"/>
    <w:rsid w:val="009A4D35"/>
    <w:rsid w:val="009A52FF"/>
    <w:rsid w:val="009A6822"/>
    <w:rsid w:val="009A68C9"/>
    <w:rsid w:val="009A78BE"/>
    <w:rsid w:val="009B121C"/>
    <w:rsid w:val="009B3678"/>
    <w:rsid w:val="009B57BC"/>
    <w:rsid w:val="009B61D5"/>
    <w:rsid w:val="009B630A"/>
    <w:rsid w:val="009C0B14"/>
    <w:rsid w:val="009C11BB"/>
    <w:rsid w:val="009C13A6"/>
    <w:rsid w:val="009C252E"/>
    <w:rsid w:val="009C262C"/>
    <w:rsid w:val="009C30C4"/>
    <w:rsid w:val="009C54FB"/>
    <w:rsid w:val="009C5950"/>
    <w:rsid w:val="009C5C26"/>
    <w:rsid w:val="009C77EF"/>
    <w:rsid w:val="009C7BD6"/>
    <w:rsid w:val="009D1222"/>
    <w:rsid w:val="009D1EF5"/>
    <w:rsid w:val="009D2213"/>
    <w:rsid w:val="009D258C"/>
    <w:rsid w:val="009D38DE"/>
    <w:rsid w:val="009D4421"/>
    <w:rsid w:val="009D4BF4"/>
    <w:rsid w:val="009D76C2"/>
    <w:rsid w:val="009E0897"/>
    <w:rsid w:val="009E1396"/>
    <w:rsid w:val="009E2651"/>
    <w:rsid w:val="009E35C7"/>
    <w:rsid w:val="009E5859"/>
    <w:rsid w:val="009E5AAD"/>
    <w:rsid w:val="009E5AB0"/>
    <w:rsid w:val="009E665E"/>
    <w:rsid w:val="009E6783"/>
    <w:rsid w:val="009E7418"/>
    <w:rsid w:val="009F43B9"/>
    <w:rsid w:val="009F545F"/>
    <w:rsid w:val="009F574B"/>
    <w:rsid w:val="009F66C1"/>
    <w:rsid w:val="009F7CDE"/>
    <w:rsid w:val="00A009F6"/>
    <w:rsid w:val="00A02D58"/>
    <w:rsid w:val="00A030F7"/>
    <w:rsid w:val="00A03B19"/>
    <w:rsid w:val="00A03E9F"/>
    <w:rsid w:val="00A041F5"/>
    <w:rsid w:val="00A0426A"/>
    <w:rsid w:val="00A046D0"/>
    <w:rsid w:val="00A06902"/>
    <w:rsid w:val="00A07B30"/>
    <w:rsid w:val="00A07C37"/>
    <w:rsid w:val="00A106FF"/>
    <w:rsid w:val="00A1171E"/>
    <w:rsid w:val="00A128DD"/>
    <w:rsid w:val="00A15E65"/>
    <w:rsid w:val="00A17246"/>
    <w:rsid w:val="00A179A2"/>
    <w:rsid w:val="00A17E5D"/>
    <w:rsid w:val="00A2153D"/>
    <w:rsid w:val="00A21893"/>
    <w:rsid w:val="00A2252D"/>
    <w:rsid w:val="00A231B5"/>
    <w:rsid w:val="00A2353B"/>
    <w:rsid w:val="00A241EF"/>
    <w:rsid w:val="00A248B9"/>
    <w:rsid w:val="00A24EA6"/>
    <w:rsid w:val="00A25C06"/>
    <w:rsid w:val="00A25C77"/>
    <w:rsid w:val="00A26C69"/>
    <w:rsid w:val="00A273C0"/>
    <w:rsid w:val="00A31059"/>
    <w:rsid w:val="00A3106A"/>
    <w:rsid w:val="00A32B27"/>
    <w:rsid w:val="00A33F64"/>
    <w:rsid w:val="00A34044"/>
    <w:rsid w:val="00A34A88"/>
    <w:rsid w:val="00A36926"/>
    <w:rsid w:val="00A37A90"/>
    <w:rsid w:val="00A411D3"/>
    <w:rsid w:val="00A412DE"/>
    <w:rsid w:val="00A414EE"/>
    <w:rsid w:val="00A41C48"/>
    <w:rsid w:val="00A4269C"/>
    <w:rsid w:val="00A42EC6"/>
    <w:rsid w:val="00A4341D"/>
    <w:rsid w:val="00A4509A"/>
    <w:rsid w:val="00A46536"/>
    <w:rsid w:val="00A4675F"/>
    <w:rsid w:val="00A47AFF"/>
    <w:rsid w:val="00A47B81"/>
    <w:rsid w:val="00A50611"/>
    <w:rsid w:val="00A52F67"/>
    <w:rsid w:val="00A53105"/>
    <w:rsid w:val="00A55FBC"/>
    <w:rsid w:val="00A574A2"/>
    <w:rsid w:val="00A57B28"/>
    <w:rsid w:val="00A60941"/>
    <w:rsid w:val="00A61565"/>
    <w:rsid w:val="00A62025"/>
    <w:rsid w:val="00A625B5"/>
    <w:rsid w:val="00A628C9"/>
    <w:rsid w:val="00A63E2C"/>
    <w:rsid w:val="00A6429F"/>
    <w:rsid w:val="00A65106"/>
    <w:rsid w:val="00A653F0"/>
    <w:rsid w:val="00A65B91"/>
    <w:rsid w:val="00A671C1"/>
    <w:rsid w:val="00A6781C"/>
    <w:rsid w:val="00A71731"/>
    <w:rsid w:val="00A71C6C"/>
    <w:rsid w:val="00A728E5"/>
    <w:rsid w:val="00A72DB8"/>
    <w:rsid w:val="00A74FB0"/>
    <w:rsid w:val="00A750E8"/>
    <w:rsid w:val="00A7716C"/>
    <w:rsid w:val="00A779DA"/>
    <w:rsid w:val="00A813BA"/>
    <w:rsid w:val="00A8172F"/>
    <w:rsid w:val="00A81DE0"/>
    <w:rsid w:val="00A82437"/>
    <w:rsid w:val="00A82B80"/>
    <w:rsid w:val="00A83C26"/>
    <w:rsid w:val="00A83D33"/>
    <w:rsid w:val="00A8452B"/>
    <w:rsid w:val="00A85D27"/>
    <w:rsid w:val="00A87134"/>
    <w:rsid w:val="00A9146C"/>
    <w:rsid w:val="00A91AB5"/>
    <w:rsid w:val="00A926D5"/>
    <w:rsid w:val="00A93332"/>
    <w:rsid w:val="00A948E8"/>
    <w:rsid w:val="00A94B02"/>
    <w:rsid w:val="00A94E05"/>
    <w:rsid w:val="00A95C01"/>
    <w:rsid w:val="00A965A3"/>
    <w:rsid w:val="00A965B4"/>
    <w:rsid w:val="00A971DA"/>
    <w:rsid w:val="00AA1BDA"/>
    <w:rsid w:val="00AA2878"/>
    <w:rsid w:val="00AA334F"/>
    <w:rsid w:val="00AA3B39"/>
    <w:rsid w:val="00AA409C"/>
    <w:rsid w:val="00AA68B6"/>
    <w:rsid w:val="00AA6948"/>
    <w:rsid w:val="00AA6A81"/>
    <w:rsid w:val="00AB0AA0"/>
    <w:rsid w:val="00AB2045"/>
    <w:rsid w:val="00AB2656"/>
    <w:rsid w:val="00AB33CB"/>
    <w:rsid w:val="00AB57F4"/>
    <w:rsid w:val="00AB70E1"/>
    <w:rsid w:val="00AC049F"/>
    <w:rsid w:val="00AC1B4F"/>
    <w:rsid w:val="00AC1CDD"/>
    <w:rsid w:val="00AC271C"/>
    <w:rsid w:val="00AC3176"/>
    <w:rsid w:val="00AC4B1F"/>
    <w:rsid w:val="00AC63BF"/>
    <w:rsid w:val="00AC7EDC"/>
    <w:rsid w:val="00AD0156"/>
    <w:rsid w:val="00AD0BD7"/>
    <w:rsid w:val="00AD0CD5"/>
    <w:rsid w:val="00AD2F76"/>
    <w:rsid w:val="00AD340B"/>
    <w:rsid w:val="00AD36D9"/>
    <w:rsid w:val="00AD3835"/>
    <w:rsid w:val="00AD42B7"/>
    <w:rsid w:val="00AD6949"/>
    <w:rsid w:val="00AE0B7E"/>
    <w:rsid w:val="00AE47B2"/>
    <w:rsid w:val="00AF032F"/>
    <w:rsid w:val="00AF05E5"/>
    <w:rsid w:val="00AF1381"/>
    <w:rsid w:val="00AF165B"/>
    <w:rsid w:val="00AF292E"/>
    <w:rsid w:val="00AF405A"/>
    <w:rsid w:val="00AF52B7"/>
    <w:rsid w:val="00AF5D4B"/>
    <w:rsid w:val="00AF671A"/>
    <w:rsid w:val="00AF679B"/>
    <w:rsid w:val="00AF6F20"/>
    <w:rsid w:val="00B00E91"/>
    <w:rsid w:val="00B00EAE"/>
    <w:rsid w:val="00B01B25"/>
    <w:rsid w:val="00B030E1"/>
    <w:rsid w:val="00B043A9"/>
    <w:rsid w:val="00B06719"/>
    <w:rsid w:val="00B101B3"/>
    <w:rsid w:val="00B10AFC"/>
    <w:rsid w:val="00B117F6"/>
    <w:rsid w:val="00B1227E"/>
    <w:rsid w:val="00B1406D"/>
    <w:rsid w:val="00B15421"/>
    <w:rsid w:val="00B16171"/>
    <w:rsid w:val="00B16F06"/>
    <w:rsid w:val="00B20040"/>
    <w:rsid w:val="00B209B5"/>
    <w:rsid w:val="00B20D55"/>
    <w:rsid w:val="00B22F74"/>
    <w:rsid w:val="00B23D74"/>
    <w:rsid w:val="00B2497C"/>
    <w:rsid w:val="00B25502"/>
    <w:rsid w:val="00B25691"/>
    <w:rsid w:val="00B26989"/>
    <w:rsid w:val="00B26998"/>
    <w:rsid w:val="00B30009"/>
    <w:rsid w:val="00B31DA4"/>
    <w:rsid w:val="00B32366"/>
    <w:rsid w:val="00B3407E"/>
    <w:rsid w:val="00B35759"/>
    <w:rsid w:val="00B37F33"/>
    <w:rsid w:val="00B40FA8"/>
    <w:rsid w:val="00B42090"/>
    <w:rsid w:val="00B439CD"/>
    <w:rsid w:val="00B43B1D"/>
    <w:rsid w:val="00B43C79"/>
    <w:rsid w:val="00B440F9"/>
    <w:rsid w:val="00B44DBB"/>
    <w:rsid w:val="00B4511F"/>
    <w:rsid w:val="00B47E58"/>
    <w:rsid w:val="00B523EE"/>
    <w:rsid w:val="00B53A3B"/>
    <w:rsid w:val="00B54427"/>
    <w:rsid w:val="00B54549"/>
    <w:rsid w:val="00B55335"/>
    <w:rsid w:val="00B5645F"/>
    <w:rsid w:val="00B56765"/>
    <w:rsid w:val="00B600C8"/>
    <w:rsid w:val="00B621C7"/>
    <w:rsid w:val="00B63DBC"/>
    <w:rsid w:val="00B64521"/>
    <w:rsid w:val="00B66148"/>
    <w:rsid w:val="00B66644"/>
    <w:rsid w:val="00B70093"/>
    <w:rsid w:val="00B701D6"/>
    <w:rsid w:val="00B70AD5"/>
    <w:rsid w:val="00B720DA"/>
    <w:rsid w:val="00B727C8"/>
    <w:rsid w:val="00B72808"/>
    <w:rsid w:val="00B728CB"/>
    <w:rsid w:val="00B72AC4"/>
    <w:rsid w:val="00B7473C"/>
    <w:rsid w:val="00B750C2"/>
    <w:rsid w:val="00B75847"/>
    <w:rsid w:val="00B7709B"/>
    <w:rsid w:val="00B77A93"/>
    <w:rsid w:val="00B80CA9"/>
    <w:rsid w:val="00B81DDD"/>
    <w:rsid w:val="00B8200A"/>
    <w:rsid w:val="00B82519"/>
    <w:rsid w:val="00B82A06"/>
    <w:rsid w:val="00B82CC7"/>
    <w:rsid w:val="00B82F73"/>
    <w:rsid w:val="00B8488D"/>
    <w:rsid w:val="00B86C3C"/>
    <w:rsid w:val="00B86CBB"/>
    <w:rsid w:val="00B86E3D"/>
    <w:rsid w:val="00B874EB"/>
    <w:rsid w:val="00B87699"/>
    <w:rsid w:val="00B90803"/>
    <w:rsid w:val="00B90DCF"/>
    <w:rsid w:val="00B91328"/>
    <w:rsid w:val="00B91467"/>
    <w:rsid w:val="00B9194F"/>
    <w:rsid w:val="00B948FE"/>
    <w:rsid w:val="00B94AF6"/>
    <w:rsid w:val="00B959A0"/>
    <w:rsid w:val="00B9643E"/>
    <w:rsid w:val="00BA02C3"/>
    <w:rsid w:val="00BA12F2"/>
    <w:rsid w:val="00BA15FC"/>
    <w:rsid w:val="00BA210E"/>
    <w:rsid w:val="00BA4C73"/>
    <w:rsid w:val="00BA55AA"/>
    <w:rsid w:val="00BA5B51"/>
    <w:rsid w:val="00BA69C5"/>
    <w:rsid w:val="00BB073C"/>
    <w:rsid w:val="00BB0807"/>
    <w:rsid w:val="00BB17A5"/>
    <w:rsid w:val="00BB1EBD"/>
    <w:rsid w:val="00BB234E"/>
    <w:rsid w:val="00BB3DF9"/>
    <w:rsid w:val="00BB54C5"/>
    <w:rsid w:val="00BB6D2F"/>
    <w:rsid w:val="00BB7C36"/>
    <w:rsid w:val="00BC06F7"/>
    <w:rsid w:val="00BC1179"/>
    <w:rsid w:val="00BC14B5"/>
    <w:rsid w:val="00BC16CC"/>
    <w:rsid w:val="00BC3024"/>
    <w:rsid w:val="00BC48BA"/>
    <w:rsid w:val="00BC4F6E"/>
    <w:rsid w:val="00BC5FAD"/>
    <w:rsid w:val="00BC63C2"/>
    <w:rsid w:val="00BC7EC1"/>
    <w:rsid w:val="00BD1338"/>
    <w:rsid w:val="00BD14E0"/>
    <w:rsid w:val="00BD1CF9"/>
    <w:rsid w:val="00BD25D5"/>
    <w:rsid w:val="00BD7DFE"/>
    <w:rsid w:val="00BE05B8"/>
    <w:rsid w:val="00BE1A85"/>
    <w:rsid w:val="00BE2481"/>
    <w:rsid w:val="00BE2A2C"/>
    <w:rsid w:val="00BE2C5B"/>
    <w:rsid w:val="00BE3E86"/>
    <w:rsid w:val="00BE6094"/>
    <w:rsid w:val="00BE63E2"/>
    <w:rsid w:val="00BF1D52"/>
    <w:rsid w:val="00BF23C7"/>
    <w:rsid w:val="00BF24F2"/>
    <w:rsid w:val="00BF3987"/>
    <w:rsid w:val="00BF3FF6"/>
    <w:rsid w:val="00BF44D0"/>
    <w:rsid w:val="00BF5C2C"/>
    <w:rsid w:val="00BF79B3"/>
    <w:rsid w:val="00BF7C7B"/>
    <w:rsid w:val="00BF7F0D"/>
    <w:rsid w:val="00C00B0E"/>
    <w:rsid w:val="00C03AB1"/>
    <w:rsid w:val="00C057EC"/>
    <w:rsid w:val="00C05CE3"/>
    <w:rsid w:val="00C05F82"/>
    <w:rsid w:val="00C100F4"/>
    <w:rsid w:val="00C11252"/>
    <w:rsid w:val="00C11BA9"/>
    <w:rsid w:val="00C12283"/>
    <w:rsid w:val="00C12EF9"/>
    <w:rsid w:val="00C130D2"/>
    <w:rsid w:val="00C179E6"/>
    <w:rsid w:val="00C17D77"/>
    <w:rsid w:val="00C208C0"/>
    <w:rsid w:val="00C2094F"/>
    <w:rsid w:val="00C20FCB"/>
    <w:rsid w:val="00C220C4"/>
    <w:rsid w:val="00C24A93"/>
    <w:rsid w:val="00C24D1A"/>
    <w:rsid w:val="00C2509D"/>
    <w:rsid w:val="00C27423"/>
    <w:rsid w:val="00C27D6D"/>
    <w:rsid w:val="00C30138"/>
    <w:rsid w:val="00C304A8"/>
    <w:rsid w:val="00C31152"/>
    <w:rsid w:val="00C32221"/>
    <w:rsid w:val="00C332DB"/>
    <w:rsid w:val="00C3422B"/>
    <w:rsid w:val="00C34248"/>
    <w:rsid w:val="00C351C1"/>
    <w:rsid w:val="00C37888"/>
    <w:rsid w:val="00C37983"/>
    <w:rsid w:val="00C42A2E"/>
    <w:rsid w:val="00C44EB2"/>
    <w:rsid w:val="00C458FC"/>
    <w:rsid w:val="00C46B72"/>
    <w:rsid w:val="00C46ECD"/>
    <w:rsid w:val="00C47ADB"/>
    <w:rsid w:val="00C47C8F"/>
    <w:rsid w:val="00C502AF"/>
    <w:rsid w:val="00C520C9"/>
    <w:rsid w:val="00C5280F"/>
    <w:rsid w:val="00C5488D"/>
    <w:rsid w:val="00C5665A"/>
    <w:rsid w:val="00C568B3"/>
    <w:rsid w:val="00C60407"/>
    <w:rsid w:val="00C61FA8"/>
    <w:rsid w:val="00C62BAA"/>
    <w:rsid w:val="00C63C22"/>
    <w:rsid w:val="00C66168"/>
    <w:rsid w:val="00C66264"/>
    <w:rsid w:val="00C70E52"/>
    <w:rsid w:val="00C72401"/>
    <w:rsid w:val="00C72ABD"/>
    <w:rsid w:val="00C74179"/>
    <w:rsid w:val="00C7446A"/>
    <w:rsid w:val="00C7594E"/>
    <w:rsid w:val="00C75D1A"/>
    <w:rsid w:val="00C779C5"/>
    <w:rsid w:val="00C80392"/>
    <w:rsid w:val="00C8307B"/>
    <w:rsid w:val="00C83F90"/>
    <w:rsid w:val="00C8439C"/>
    <w:rsid w:val="00C90A5D"/>
    <w:rsid w:val="00C92CB5"/>
    <w:rsid w:val="00C931D8"/>
    <w:rsid w:val="00C9336B"/>
    <w:rsid w:val="00C94053"/>
    <w:rsid w:val="00C95FCB"/>
    <w:rsid w:val="00C975AC"/>
    <w:rsid w:val="00C97DE8"/>
    <w:rsid w:val="00CA1C1B"/>
    <w:rsid w:val="00CA3186"/>
    <w:rsid w:val="00CA4710"/>
    <w:rsid w:val="00CA556C"/>
    <w:rsid w:val="00CA6075"/>
    <w:rsid w:val="00CA6D83"/>
    <w:rsid w:val="00CA7FC0"/>
    <w:rsid w:val="00CB0147"/>
    <w:rsid w:val="00CB0675"/>
    <w:rsid w:val="00CB23B7"/>
    <w:rsid w:val="00CB3233"/>
    <w:rsid w:val="00CB4B94"/>
    <w:rsid w:val="00CB5B6C"/>
    <w:rsid w:val="00CB780B"/>
    <w:rsid w:val="00CB7AF4"/>
    <w:rsid w:val="00CC01A3"/>
    <w:rsid w:val="00CC04F0"/>
    <w:rsid w:val="00CC3942"/>
    <w:rsid w:val="00CC4680"/>
    <w:rsid w:val="00CC56EA"/>
    <w:rsid w:val="00CC5C6D"/>
    <w:rsid w:val="00CC5FF1"/>
    <w:rsid w:val="00CC627A"/>
    <w:rsid w:val="00CC7B99"/>
    <w:rsid w:val="00CD04F3"/>
    <w:rsid w:val="00CD0EA4"/>
    <w:rsid w:val="00CD22F8"/>
    <w:rsid w:val="00CD3608"/>
    <w:rsid w:val="00CD3B90"/>
    <w:rsid w:val="00CD6092"/>
    <w:rsid w:val="00CD625A"/>
    <w:rsid w:val="00CD62D7"/>
    <w:rsid w:val="00CD6C1D"/>
    <w:rsid w:val="00CD72EE"/>
    <w:rsid w:val="00CD7A0B"/>
    <w:rsid w:val="00CE075F"/>
    <w:rsid w:val="00CE098B"/>
    <w:rsid w:val="00CE15FA"/>
    <w:rsid w:val="00CE1FED"/>
    <w:rsid w:val="00CE3708"/>
    <w:rsid w:val="00CE6761"/>
    <w:rsid w:val="00CE6BC0"/>
    <w:rsid w:val="00CE70A2"/>
    <w:rsid w:val="00CE757D"/>
    <w:rsid w:val="00CF167D"/>
    <w:rsid w:val="00CF258A"/>
    <w:rsid w:val="00CF2721"/>
    <w:rsid w:val="00CF3D9F"/>
    <w:rsid w:val="00CF440E"/>
    <w:rsid w:val="00CF4EB1"/>
    <w:rsid w:val="00CF6962"/>
    <w:rsid w:val="00CF7A33"/>
    <w:rsid w:val="00D003B1"/>
    <w:rsid w:val="00D01FA1"/>
    <w:rsid w:val="00D030FE"/>
    <w:rsid w:val="00D03D64"/>
    <w:rsid w:val="00D043EE"/>
    <w:rsid w:val="00D044B9"/>
    <w:rsid w:val="00D045CA"/>
    <w:rsid w:val="00D046A0"/>
    <w:rsid w:val="00D078D0"/>
    <w:rsid w:val="00D07C36"/>
    <w:rsid w:val="00D108EC"/>
    <w:rsid w:val="00D12A2C"/>
    <w:rsid w:val="00D1376A"/>
    <w:rsid w:val="00D13EDC"/>
    <w:rsid w:val="00D14DAA"/>
    <w:rsid w:val="00D15D11"/>
    <w:rsid w:val="00D1687B"/>
    <w:rsid w:val="00D2074E"/>
    <w:rsid w:val="00D20D73"/>
    <w:rsid w:val="00D221AB"/>
    <w:rsid w:val="00D2245E"/>
    <w:rsid w:val="00D23153"/>
    <w:rsid w:val="00D23A65"/>
    <w:rsid w:val="00D23CF7"/>
    <w:rsid w:val="00D24C10"/>
    <w:rsid w:val="00D25741"/>
    <w:rsid w:val="00D25B0D"/>
    <w:rsid w:val="00D25C3D"/>
    <w:rsid w:val="00D262EE"/>
    <w:rsid w:val="00D26F16"/>
    <w:rsid w:val="00D32B4C"/>
    <w:rsid w:val="00D32D5D"/>
    <w:rsid w:val="00D33A36"/>
    <w:rsid w:val="00D352D3"/>
    <w:rsid w:val="00D3791E"/>
    <w:rsid w:val="00D37C0E"/>
    <w:rsid w:val="00D40041"/>
    <w:rsid w:val="00D40D7A"/>
    <w:rsid w:val="00D42701"/>
    <w:rsid w:val="00D42E75"/>
    <w:rsid w:val="00D43DB5"/>
    <w:rsid w:val="00D454E4"/>
    <w:rsid w:val="00D45942"/>
    <w:rsid w:val="00D45E1A"/>
    <w:rsid w:val="00D45EDD"/>
    <w:rsid w:val="00D50091"/>
    <w:rsid w:val="00D506F0"/>
    <w:rsid w:val="00D51031"/>
    <w:rsid w:val="00D51481"/>
    <w:rsid w:val="00D52485"/>
    <w:rsid w:val="00D52A0F"/>
    <w:rsid w:val="00D52EA7"/>
    <w:rsid w:val="00D54967"/>
    <w:rsid w:val="00D552AE"/>
    <w:rsid w:val="00D555BF"/>
    <w:rsid w:val="00D55C11"/>
    <w:rsid w:val="00D55F35"/>
    <w:rsid w:val="00D573EE"/>
    <w:rsid w:val="00D57924"/>
    <w:rsid w:val="00D60677"/>
    <w:rsid w:val="00D619BF"/>
    <w:rsid w:val="00D62185"/>
    <w:rsid w:val="00D64BD0"/>
    <w:rsid w:val="00D651F8"/>
    <w:rsid w:val="00D6652E"/>
    <w:rsid w:val="00D67CB6"/>
    <w:rsid w:val="00D70571"/>
    <w:rsid w:val="00D7359A"/>
    <w:rsid w:val="00D746B5"/>
    <w:rsid w:val="00D74B3A"/>
    <w:rsid w:val="00D76D6C"/>
    <w:rsid w:val="00D76E37"/>
    <w:rsid w:val="00D77ADA"/>
    <w:rsid w:val="00D77B5C"/>
    <w:rsid w:val="00D77EB1"/>
    <w:rsid w:val="00D809E8"/>
    <w:rsid w:val="00D80B15"/>
    <w:rsid w:val="00D81D5A"/>
    <w:rsid w:val="00D81F3C"/>
    <w:rsid w:val="00D82C02"/>
    <w:rsid w:val="00D82D7D"/>
    <w:rsid w:val="00D832F2"/>
    <w:rsid w:val="00D83BD4"/>
    <w:rsid w:val="00D83D12"/>
    <w:rsid w:val="00D844AD"/>
    <w:rsid w:val="00D85D43"/>
    <w:rsid w:val="00D87000"/>
    <w:rsid w:val="00D87493"/>
    <w:rsid w:val="00D9161B"/>
    <w:rsid w:val="00D91FDD"/>
    <w:rsid w:val="00D92683"/>
    <w:rsid w:val="00D93751"/>
    <w:rsid w:val="00D95DB8"/>
    <w:rsid w:val="00D95E4E"/>
    <w:rsid w:val="00D95E87"/>
    <w:rsid w:val="00D965CC"/>
    <w:rsid w:val="00D96D91"/>
    <w:rsid w:val="00D97151"/>
    <w:rsid w:val="00DA12A1"/>
    <w:rsid w:val="00DA348B"/>
    <w:rsid w:val="00DA3792"/>
    <w:rsid w:val="00DA40CF"/>
    <w:rsid w:val="00DA4647"/>
    <w:rsid w:val="00DA467A"/>
    <w:rsid w:val="00DA6A1D"/>
    <w:rsid w:val="00DA6D2F"/>
    <w:rsid w:val="00DA7335"/>
    <w:rsid w:val="00DA7575"/>
    <w:rsid w:val="00DA783E"/>
    <w:rsid w:val="00DB0703"/>
    <w:rsid w:val="00DB0B6C"/>
    <w:rsid w:val="00DB0ECA"/>
    <w:rsid w:val="00DB1593"/>
    <w:rsid w:val="00DB1C0C"/>
    <w:rsid w:val="00DB1E96"/>
    <w:rsid w:val="00DB3CBC"/>
    <w:rsid w:val="00DB4E9C"/>
    <w:rsid w:val="00DB61D7"/>
    <w:rsid w:val="00DB7014"/>
    <w:rsid w:val="00DC015A"/>
    <w:rsid w:val="00DC1852"/>
    <w:rsid w:val="00DC1C2E"/>
    <w:rsid w:val="00DC1D5F"/>
    <w:rsid w:val="00DC396C"/>
    <w:rsid w:val="00DC52B1"/>
    <w:rsid w:val="00DC5BA3"/>
    <w:rsid w:val="00DC6919"/>
    <w:rsid w:val="00DC75B2"/>
    <w:rsid w:val="00DC7643"/>
    <w:rsid w:val="00DD0090"/>
    <w:rsid w:val="00DD042A"/>
    <w:rsid w:val="00DD0A27"/>
    <w:rsid w:val="00DD1649"/>
    <w:rsid w:val="00DD1C77"/>
    <w:rsid w:val="00DD1F99"/>
    <w:rsid w:val="00DD42C9"/>
    <w:rsid w:val="00DD4822"/>
    <w:rsid w:val="00DD502D"/>
    <w:rsid w:val="00DD62D5"/>
    <w:rsid w:val="00DD68E3"/>
    <w:rsid w:val="00DD7CBA"/>
    <w:rsid w:val="00DD7FBC"/>
    <w:rsid w:val="00DE0836"/>
    <w:rsid w:val="00DE1564"/>
    <w:rsid w:val="00DE1837"/>
    <w:rsid w:val="00DE3003"/>
    <w:rsid w:val="00DE452D"/>
    <w:rsid w:val="00DE54CC"/>
    <w:rsid w:val="00DE5B09"/>
    <w:rsid w:val="00DE659C"/>
    <w:rsid w:val="00DE6807"/>
    <w:rsid w:val="00DF08F3"/>
    <w:rsid w:val="00DF1890"/>
    <w:rsid w:val="00DF3722"/>
    <w:rsid w:val="00DF395D"/>
    <w:rsid w:val="00DF4A18"/>
    <w:rsid w:val="00DF579A"/>
    <w:rsid w:val="00DF6AE9"/>
    <w:rsid w:val="00DF777D"/>
    <w:rsid w:val="00E009F1"/>
    <w:rsid w:val="00E031CC"/>
    <w:rsid w:val="00E03E78"/>
    <w:rsid w:val="00E04047"/>
    <w:rsid w:val="00E04384"/>
    <w:rsid w:val="00E0720F"/>
    <w:rsid w:val="00E119C6"/>
    <w:rsid w:val="00E1231A"/>
    <w:rsid w:val="00E12A69"/>
    <w:rsid w:val="00E13379"/>
    <w:rsid w:val="00E13858"/>
    <w:rsid w:val="00E13F79"/>
    <w:rsid w:val="00E1456F"/>
    <w:rsid w:val="00E15479"/>
    <w:rsid w:val="00E15DC5"/>
    <w:rsid w:val="00E20DCF"/>
    <w:rsid w:val="00E20F30"/>
    <w:rsid w:val="00E21456"/>
    <w:rsid w:val="00E215FA"/>
    <w:rsid w:val="00E227B8"/>
    <w:rsid w:val="00E22D0E"/>
    <w:rsid w:val="00E24C47"/>
    <w:rsid w:val="00E25F5B"/>
    <w:rsid w:val="00E2769F"/>
    <w:rsid w:val="00E27D98"/>
    <w:rsid w:val="00E3077C"/>
    <w:rsid w:val="00E31EE5"/>
    <w:rsid w:val="00E32421"/>
    <w:rsid w:val="00E332BB"/>
    <w:rsid w:val="00E33CA8"/>
    <w:rsid w:val="00E33EAB"/>
    <w:rsid w:val="00E33FF3"/>
    <w:rsid w:val="00E355F7"/>
    <w:rsid w:val="00E35872"/>
    <w:rsid w:val="00E35F0D"/>
    <w:rsid w:val="00E3632A"/>
    <w:rsid w:val="00E3744F"/>
    <w:rsid w:val="00E376C4"/>
    <w:rsid w:val="00E402A7"/>
    <w:rsid w:val="00E40489"/>
    <w:rsid w:val="00E40C39"/>
    <w:rsid w:val="00E4214B"/>
    <w:rsid w:val="00E4237D"/>
    <w:rsid w:val="00E4241F"/>
    <w:rsid w:val="00E4276F"/>
    <w:rsid w:val="00E44368"/>
    <w:rsid w:val="00E460F1"/>
    <w:rsid w:val="00E47A1A"/>
    <w:rsid w:val="00E47BBA"/>
    <w:rsid w:val="00E47E8F"/>
    <w:rsid w:val="00E47EAE"/>
    <w:rsid w:val="00E50F65"/>
    <w:rsid w:val="00E51FEB"/>
    <w:rsid w:val="00E52141"/>
    <w:rsid w:val="00E52545"/>
    <w:rsid w:val="00E52832"/>
    <w:rsid w:val="00E52E32"/>
    <w:rsid w:val="00E53559"/>
    <w:rsid w:val="00E539E4"/>
    <w:rsid w:val="00E54717"/>
    <w:rsid w:val="00E54905"/>
    <w:rsid w:val="00E554F5"/>
    <w:rsid w:val="00E55C26"/>
    <w:rsid w:val="00E57BDB"/>
    <w:rsid w:val="00E623E0"/>
    <w:rsid w:val="00E638CD"/>
    <w:rsid w:val="00E63963"/>
    <w:rsid w:val="00E63D39"/>
    <w:rsid w:val="00E64831"/>
    <w:rsid w:val="00E650BB"/>
    <w:rsid w:val="00E652AE"/>
    <w:rsid w:val="00E6673A"/>
    <w:rsid w:val="00E67367"/>
    <w:rsid w:val="00E67892"/>
    <w:rsid w:val="00E71D45"/>
    <w:rsid w:val="00E71DE4"/>
    <w:rsid w:val="00E7254A"/>
    <w:rsid w:val="00E7310A"/>
    <w:rsid w:val="00E739CD"/>
    <w:rsid w:val="00E74BA7"/>
    <w:rsid w:val="00E74F3A"/>
    <w:rsid w:val="00E7568D"/>
    <w:rsid w:val="00E75B48"/>
    <w:rsid w:val="00E77A8A"/>
    <w:rsid w:val="00E77F90"/>
    <w:rsid w:val="00E802D8"/>
    <w:rsid w:val="00E80899"/>
    <w:rsid w:val="00E8158E"/>
    <w:rsid w:val="00E81AF6"/>
    <w:rsid w:val="00E821E9"/>
    <w:rsid w:val="00E82336"/>
    <w:rsid w:val="00E836D5"/>
    <w:rsid w:val="00E846DD"/>
    <w:rsid w:val="00E864F2"/>
    <w:rsid w:val="00E87416"/>
    <w:rsid w:val="00E87E0B"/>
    <w:rsid w:val="00E90967"/>
    <w:rsid w:val="00E90F58"/>
    <w:rsid w:val="00E90F66"/>
    <w:rsid w:val="00E91D99"/>
    <w:rsid w:val="00E93526"/>
    <w:rsid w:val="00E9388D"/>
    <w:rsid w:val="00E94374"/>
    <w:rsid w:val="00E961AB"/>
    <w:rsid w:val="00E96412"/>
    <w:rsid w:val="00E96730"/>
    <w:rsid w:val="00E970B1"/>
    <w:rsid w:val="00E975AE"/>
    <w:rsid w:val="00EA01D6"/>
    <w:rsid w:val="00EA56AF"/>
    <w:rsid w:val="00EA69FF"/>
    <w:rsid w:val="00EA6DCD"/>
    <w:rsid w:val="00EB0499"/>
    <w:rsid w:val="00EB07C5"/>
    <w:rsid w:val="00EB0D06"/>
    <w:rsid w:val="00EB1F21"/>
    <w:rsid w:val="00EB2435"/>
    <w:rsid w:val="00EB49D2"/>
    <w:rsid w:val="00EB4B38"/>
    <w:rsid w:val="00EB4CCF"/>
    <w:rsid w:val="00EB54FA"/>
    <w:rsid w:val="00EB660E"/>
    <w:rsid w:val="00EC084D"/>
    <w:rsid w:val="00EC0995"/>
    <w:rsid w:val="00EC0B4F"/>
    <w:rsid w:val="00EC1357"/>
    <w:rsid w:val="00EC4BBB"/>
    <w:rsid w:val="00EC5D5C"/>
    <w:rsid w:val="00EC66BF"/>
    <w:rsid w:val="00EC6F9F"/>
    <w:rsid w:val="00ED075A"/>
    <w:rsid w:val="00ED15F2"/>
    <w:rsid w:val="00ED1ECF"/>
    <w:rsid w:val="00ED5437"/>
    <w:rsid w:val="00ED5BA7"/>
    <w:rsid w:val="00EE115F"/>
    <w:rsid w:val="00EE3AC1"/>
    <w:rsid w:val="00EE439D"/>
    <w:rsid w:val="00EE45B1"/>
    <w:rsid w:val="00EE4A6B"/>
    <w:rsid w:val="00EE4A78"/>
    <w:rsid w:val="00EE4D66"/>
    <w:rsid w:val="00EE59FF"/>
    <w:rsid w:val="00EE6557"/>
    <w:rsid w:val="00EE740F"/>
    <w:rsid w:val="00EF0F82"/>
    <w:rsid w:val="00EF1041"/>
    <w:rsid w:val="00EF1325"/>
    <w:rsid w:val="00EF3564"/>
    <w:rsid w:val="00EF7A78"/>
    <w:rsid w:val="00EF7A7E"/>
    <w:rsid w:val="00F003C2"/>
    <w:rsid w:val="00F00CAA"/>
    <w:rsid w:val="00F021AC"/>
    <w:rsid w:val="00F025C7"/>
    <w:rsid w:val="00F02702"/>
    <w:rsid w:val="00F03EF3"/>
    <w:rsid w:val="00F04078"/>
    <w:rsid w:val="00F0525E"/>
    <w:rsid w:val="00F054DD"/>
    <w:rsid w:val="00F0748C"/>
    <w:rsid w:val="00F102DA"/>
    <w:rsid w:val="00F106C9"/>
    <w:rsid w:val="00F10ABE"/>
    <w:rsid w:val="00F141F2"/>
    <w:rsid w:val="00F15A7D"/>
    <w:rsid w:val="00F21305"/>
    <w:rsid w:val="00F2270F"/>
    <w:rsid w:val="00F23C9B"/>
    <w:rsid w:val="00F24FD3"/>
    <w:rsid w:val="00F25724"/>
    <w:rsid w:val="00F25966"/>
    <w:rsid w:val="00F267FB"/>
    <w:rsid w:val="00F30161"/>
    <w:rsid w:val="00F31A9B"/>
    <w:rsid w:val="00F3489C"/>
    <w:rsid w:val="00F355CE"/>
    <w:rsid w:val="00F35B04"/>
    <w:rsid w:val="00F369C3"/>
    <w:rsid w:val="00F4184A"/>
    <w:rsid w:val="00F4233F"/>
    <w:rsid w:val="00F4267C"/>
    <w:rsid w:val="00F43CD8"/>
    <w:rsid w:val="00F45F3F"/>
    <w:rsid w:val="00F463D2"/>
    <w:rsid w:val="00F47A4A"/>
    <w:rsid w:val="00F50D97"/>
    <w:rsid w:val="00F52D3A"/>
    <w:rsid w:val="00F556DC"/>
    <w:rsid w:val="00F561EB"/>
    <w:rsid w:val="00F56729"/>
    <w:rsid w:val="00F6004E"/>
    <w:rsid w:val="00F60C57"/>
    <w:rsid w:val="00F60CB1"/>
    <w:rsid w:val="00F60E0D"/>
    <w:rsid w:val="00F61531"/>
    <w:rsid w:val="00F61971"/>
    <w:rsid w:val="00F62171"/>
    <w:rsid w:val="00F628F5"/>
    <w:rsid w:val="00F62FF2"/>
    <w:rsid w:val="00F634D8"/>
    <w:rsid w:val="00F63982"/>
    <w:rsid w:val="00F64457"/>
    <w:rsid w:val="00F65909"/>
    <w:rsid w:val="00F65AC6"/>
    <w:rsid w:val="00F670A1"/>
    <w:rsid w:val="00F6748E"/>
    <w:rsid w:val="00F67611"/>
    <w:rsid w:val="00F7089E"/>
    <w:rsid w:val="00F709E5"/>
    <w:rsid w:val="00F710A7"/>
    <w:rsid w:val="00F7156C"/>
    <w:rsid w:val="00F71D2D"/>
    <w:rsid w:val="00F72489"/>
    <w:rsid w:val="00F7281F"/>
    <w:rsid w:val="00F732F9"/>
    <w:rsid w:val="00F7358C"/>
    <w:rsid w:val="00F7477D"/>
    <w:rsid w:val="00F74AAF"/>
    <w:rsid w:val="00F7571C"/>
    <w:rsid w:val="00F75C9E"/>
    <w:rsid w:val="00F7622A"/>
    <w:rsid w:val="00F80266"/>
    <w:rsid w:val="00F80A68"/>
    <w:rsid w:val="00F81D1C"/>
    <w:rsid w:val="00F82410"/>
    <w:rsid w:val="00F83A51"/>
    <w:rsid w:val="00F84F1E"/>
    <w:rsid w:val="00F85EC0"/>
    <w:rsid w:val="00F869DE"/>
    <w:rsid w:val="00F8705E"/>
    <w:rsid w:val="00F87A7E"/>
    <w:rsid w:val="00F90015"/>
    <w:rsid w:val="00F91CE5"/>
    <w:rsid w:val="00F91E72"/>
    <w:rsid w:val="00F921A9"/>
    <w:rsid w:val="00F92F4B"/>
    <w:rsid w:val="00F93CC9"/>
    <w:rsid w:val="00F940B4"/>
    <w:rsid w:val="00F95D29"/>
    <w:rsid w:val="00F964BB"/>
    <w:rsid w:val="00F97C45"/>
    <w:rsid w:val="00FA014C"/>
    <w:rsid w:val="00FA01A3"/>
    <w:rsid w:val="00FA1441"/>
    <w:rsid w:val="00FA2418"/>
    <w:rsid w:val="00FA2815"/>
    <w:rsid w:val="00FA3585"/>
    <w:rsid w:val="00FA5A23"/>
    <w:rsid w:val="00FA6737"/>
    <w:rsid w:val="00FA67F1"/>
    <w:rsid w:val="00FA757E"/>
    <w:rsid w:val="00FA76AE"/>
    <w:rsid w:val="00FA788C"/>
    <w:rsid w:val="00FA7979"/>
    <w:rsid w:val="00FA7BA8"/>
    <w:rsid w:val="00FB250C"/>
    <w:rsid w:val="00FB268E"/>
    <w:rsid w:val="00FB3B44"/>
    <w:rsid w:val="00FB4396"/>
    <w:rsid w:val="00FB497A"/>
    <w:rsid w:val="00FB538D"/>
    <w:rsid w:val="00FB77D8"/>
    <w:rsid w:val="00FB78C0"/>
    <w:rsid w:val="00FC054D"/>
    <w:rsid w:val="00FC1031"/>
    <w:rsid w:val="00FC134B"/>
    <w:rsid w:val="00FC14CC"/>
    <w:rsid w:val="00FC2EEC"/>
    <w:rsid w:val="00FC40AA"/>
    <w:rsid w:val="00FC4604"/>
    <w:rsid w:val="00FC4E80"/>
    <w:rsid w:val="00FC5045"/>
    <w:rsid w:val="00FC603B"/>
    <w:rsid w:val="00FC67D5"/>
    <w:rsid w:val="00FC7776"/>
    <w:rsid w:val="00FD1197"/>
    <w:rsid w:val="00FD2F5E"/>
    <w:rsid w:val="00FD47C9"/>
    <w:rsid w:val="00FD7A20"/>
    <w:rsid w:val="00FE091C"/>
    <w:rsid w:val="00FE15F0"/>
    <w:rsid w:val="00FE1814"/>
    <w:rsid w:val="00FE1A0C"/>
    <w:rsid w:val="00FE388C"/>
    <w:rsid w:val="00FE74B2"/>
    <w:rsid w:val="00FE7C9E"/>
    <w:rsid w:val="00FF02C3"/>
    <w:rsid w:val="00FF19F3"/>
    <w:rsid w:val="00FF2AE4"/>
    <w:rsid w:val="00FF60EE"/>
    <w:rsid w:val="00FF670D"/>
    <w:rsid w:val="00FF7366"/>
    <w:rsid w:val="03FAC9F1"/>
    <w:rsid w:val="098EC992"/>
    <w:rsid w:val="1124DDCC"/>
    <w:rsid w:val="16897A65"/>
    <w:rsid w:val="17507C03"/>
    <w:rsid w:val="18254AC6"/>
    <w:rsid w:val="1BB58F22"/>
    <w:rsid w:val="24DCC499"/>
    <w:rsid w:val="2A490AE8"/>
    <w:rsid w:val="2D97891A"/>
    <w:rsid w:val="3055E053"/>
    <w:rsid w:val="31F47F4C"/>
    <w:rsid w:val="322428F0"/>
    <w:rsid w:val="3383ED0A"/>
    <w:rsid w:val="43C10514"/>
    <w:rsid w:val="4E1B8DB0"/>
    <w:rsid w:val="52D1B657"/>
    <w:rsid w:val="53A7BEC9"/>
    <w:rsid w:val="547CA969"/>
    <w:rsid w:val="60DF65B5"/>
    <w:rsid w:val="66BB73FB"/>
    <w:rsid w:val="67F3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1117C"/>
  <w15:docId w15:val="{542763FB-5FD2-491B-86FC-2AAF85091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315A5"/>
    <w:rPr>
      <w:rFonts w:ascii="Calibri" w:eastAsia="Times New Roman" w:hAnsi="Calibri" w:cs="Times New Roman"/>
      <w:color w:val="534F4B" w:themeColor="accent6" w:themeShade="80"/>
      <w:sz w:val="21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56C"/>
    <w:pPr>
      <w:keepNext/>
      <w:keepLines/>
      <w:numPr>
        <w:numId w:val="4"/>
      </w:numPr>
      <w:spacing w:before="300" w:after="120"/>
      <w:outlineLvl w:val="0"/>
    </w:pPr>
    <w:rPr>
      <w:rFonts w:ascii="Maison Neue Book" w:eastAsiaTheme="majorEastAsia" w:hAnsi="Maison Neue Book" w:cstheme="majorBidi"/>
      <w:color w:val="263746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56C"/>
    <w:pPr>
      <w:keepNext/>
      <w:keepLines/>
      <w:numPr>
        <w:ilvl w:val="1"/>
        <w:numId w:val="4"/>
      </w:numPr>
      <w:spacing w:before="300" w:after="120"/>
      <w:outlineLvl w:val="1"/>
    </w:pPr>
    <w:rPr>
      <w:rFonts w:ascii="Maison Neue Book" w:eastAsiaTheme="majorEastAsia" w:hAnsi="Maison Neue Book" w:cstheme="majorBidi"/>
      <w:color w:val="00ACC8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556C"/>
    <w:pPr>
      <w:keepNext/>
      <w:keepLines/>
      <w:numPr>
        <w:ilvl w:val="2"/>
        <w:numId w:val="4"/>
      </w:numPr>
      <w:spacing w:before="300" w:after="120"/>
      <w:outlineLvl w:val="2"/>
    </w:pPr>
    <w:rPr>
      <w:rFonts w:ascii="Maison Neue Book" w:eastAsiaTheme="majorEastAsia" w:hAnsi="Maison Neue Book" w:cstheme="majorBidi"/>
      <w:color w:val="26374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2194"/>
    <w:pPr>
      <w:keepNext/>
      <w:keepLines/>
      <w:numPr>
        <w:ilvl w:val="3"/>
        <w:numId w:val="4"/>
      </w:numPr>
      <w:spacing w:before="40"/>
      <w:outlineLvl w:val="3"/>
    </w:pPr>
    <w:rPr>
      <w:rFonts w:asciiTheme="minorHAnsi" w:eastAsiaTheme="majorEastAsia" w:hAnsiTheme="minorHAnsi" w:cstheme="majorBidi"/>
      <w:i/>
      <w:iCs/>
      <w:color w:val="00ACC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2194"/>
    <w:pPr>
      <w:keepNext/>
      <w:keepLines/>
      <w:numPr>
        <w:ilvl w:val="4"/>
        <w:numId w:val="4"/>
      </w:numPr>
      <w:spacing w:before="40"/>
      <w:outlineLvl w:val="4"/>
    </w:pPr>
    <w:rPr>
      <w:rFonts w:eastAsiaTheme="majorEastAsia" w:cstheme="majorBidi"/>
      <w:color w:val="26374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74C69"/>
    <w:pPr>
      <w:keepNext/>
      <w:keepLines/>
      <w:numPr>
        <w:ilvl w:val="5"/>
        <w:numId w:val="4"/>
      </w:numPr>
      <w:spacing w:before="40"/>
      <w:outlineLvl w:val="5"/>
    </w:pPr>
    <w:rPr>
      <w:rFonts w:asciiTheme="minorHAnsi" w:eastAsiaTheme="majorEastAsia" w:hAnsiTheme="minorHAnsi" w:cstheme="majorBidi"/>
      <w:color w:val="0055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C69"/>
    <w:pPr>
      <w:keepNext/>
      <w:keepLines/>
      <w:numPr>
        <w:ilvl w:val="6"/>
        <w:numId w:val="4"/>
      </w:numPr>
      <w:spacing w:before="40"/>
      <w:outlineLvl w:val="6"/>
    </w:pPr>
    <w:rPr>
      <w:rFonts w:eastAsiaTheme="majorEastAsia" w:cstheme="majorBidi"/>
      <w:i/>
      <w:iCs/>
      <w:color w:val="0055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CC8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5C5C5C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CC8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315A5"/>
    <w:rPr>
      <w:rFonts w:asciiTheme="minorHAnsi" w:hAnsiTheme="minorHAnsi"/>
      <w:szCs w:val="20"/>
    </w:rPr>
  </w:style>
  <w:style w:type="paragraph" w:styleId="ListParagraph">
    <w:name w:val="List Paragraph"/>
    <w:basedOn w:val="Normal"/>
    <w:uiPriority w:val="34"/>
    <w:qFormat/>
    <w:rsid w:val="00274C69"/>
    <w:rPr>
      <w:rFonts w:asciiTheme="minorHAnsi" w:hAnsiTheme="minorHAns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74C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C69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74C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4C69"/>
    <w:rPr>
      <w:rFonts w:ascii="Times New Roman" w:eastAsia="Times New Roman" w:hAnsi="Times New Roman" w:cs="Times New Roman"/>
      <w:lang w:bidi="en-US"/>
    </w:rPr>
  </w:style>
  <w:style w:type="character" w:styleId="IntenseEmphasis">
    <w:name w:val="Intense Emphasis"/>
    <w:basedOn w:val="DefaultParagraphFont"/>
    <w:uiPriority w:val="21"/>
    <w:qFormat/>
    <w:rsid w:val="00274C69"/>
    <w:rPr>
      <w:i/>
      <w:iCs/>
      <w:color w:val="00ACC8"/>
    </w:rPr>
  </w:style>
  <w:style w:type="paragraph" w:styleId="NoSpacing">
    <w:name w:val="No Spacing"/>
    <w:uiPriority w:val="1"/>
    <w:qFormat/>
    <w:rsid w:val="00274C69"/>
    <w:rPr>
      <w:rFonts w:eastAsia="Times New Roman" w:cs="Times New Roman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A556C"/>
    <w:rPr>
      <w:rFonts w:ascii="Maison Neue Book" w:eastAsiaTheme="majorEastAsia" w:hAnsi="Maison Neue Book" w:cstheme="majorBidi"/>
      <w:color w:val="263746"/>
      <w:sz w:val="48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A556C"/>
    <w:rPr>
      <w:rFonts w:ascii="Maison Neue Book" w:eastAsiaTheme="majorEastAsia" w:hAnsi="Maison Neue Book" w:cstheme="majorBidi"/>
      <w:color w:val="00ACC8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CA556C"/>
    <w:rPr>
      <w:rFonts w:ascii="Maison Neue Book" w:eastAsiaTheme="majorEastAsia" w:hAnsi="Maison Neue Book" w:cstheme="majorBidi"/>
      <w:color w:val="263746"/>
      <w:sz w:val="24"/>
      <w:szCs w:val="24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82194"/>
    <w:rPr>
      <w:rFonts w:eastAsiaTheme="majorEastAsia" w:cstheme="majorBidi"/>
      <w:i/>
      <w:iCs/>
      <w:color w:val="00ACC8"/>
      <w:sz w:val="21"/>
      <w:lang w:bidi="en-US"/>
    </w:rPr>
  </w:style>
  <w:style w:type="paragraph" w:styleId="Title">
    <w:name w:val="Title"/>
    <w:aliases w:val="Title 1"/>
    <w:basedOn w:val="Normal"/>
    <w:next w:val="Normal"/>
    <w:link w:val="TitleChar"/>
    <w:uiPriority w:val="10"/>
    <w:qFormat/>
    <w:rsid w:val="00274C69"/>
    <w:pPr>
      <w:contextualSpacing/>
    </w:pPr>
    <w:rPr>
      <w:rFonts w:ascii="Maison Neue Book" w:eastAsiaTheme="majorEastAsia" w:hAnsi="Maison Neue Book" w:cstheme="majorBidi"/>
      <w:color w:val="263746"/>
      <w:spacing w:val="-10"/>
      <w:kern w:val="28"/>
      <w:sz w:val="56"/>
      <w:szCs w:val="56"/>
    </w:rPr>
  </w:style>
  <w:style w:type="character" w:customStyle="1" w:styleId="TitleChar">
    <w:name w:val="Title Char"/>
    <w:aliases w:val="Title 1 Char"/>
    <w:basedOn w:val="DefaultParagraphFont"/>
    <w:link w:val="Title"/>
    <w:uiPriority w:val="10"/>
    <w:rsid w:val="00274C69"/>
    <w:rPr>
      <w:rFonts w:ascii="Maison Neue Book" w:eastAsiaTheme="majorEastAsia" w:hAnsi="Maison Neue Book" w:cstheme="majorBidi"/>
      <w:color w:val="263746"/>
      <w:spacing w:val="-10"/>
      <w:kern w:val="28"/>
      <w:sz w:val="56"/>
      <w:szCs w:val="56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182194"/>
    <w:rPr>
      <w:rFonts w:ascii="Calibri" w:eastAsiaTheme="majorEastAsia" w:hAnsi="Calibri" w:cstheme="majorBidi"/>
      <w:color w:val="263746"/>
      <w:sz w:val="21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rsid w:val="00274C69"/>
    <w:rPr>
      <w:rFonts w:eastAsiaTheme="majorEastAsia" w:cstheme="majorBidi"/>
      <w:color w:val="005563" w:themeColor="accent1" w:themeShade="7F"/>
      <w:sz w:val="21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C69"/>
    <w:rPr>
      <w:rFonts w:ascii="Calibri" w:eastAsiaTheme="majorEastAsia" w:hAnsi="Calibri" w:cstheme="majorBidi"/>
      <w:i/>
      <w:iCs/>
      <w:color w:val="005563" w:themeColor="accent1" w:themeShade="7F"/>
      <w:sz w:val="21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C6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828282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74C69"/>
    <w:rPr>
      <w:rFonts w:eastAsiaTheme="minorEastAsia"/>
      <w:color w:val="828282" w:themeColor="text1" w:themeTint="A5"/>
      <w:spacing w:val="15"/>
      <w:lang w:bidi="en-US"/>
    </w:rPr>
  </w:style>
  <w:style w:type="character" w:styleId="SubtleEmphasis">
    <w:name w:val="Subtle Emphasis"/>
    <w:basedOn w:val="DefaultParagraphFont"/>
    <w:uiPriority w:val="19"/>
    <w:qFormat/>
    <w:rsid w:val="00274C69"/>
    <w:rPr>
      <w:rFonts w:ascii="Calibri" w:hAnsi="Calibri"/>
      <w:i/>
      <w:iCs/>
      <w:color w:val="6F6F6F" w:themeColor="text1" w:themeTint="BF"/>
    </w:rPr>
  </w:style>
  <w:style w:type="character" w:styleId="Emphasis">
    <w:name w:val="Emphasis"/>
    <w:basedOn w:val="DefaultParagraphFont"/>
    <w:uiPriority w:val="20"/>
    <w:qFormat/>
    <w:rsid w:val="00274C69"/>
    <w:rPr>
      <w:i/>
      <w:iCs/>
    </w:rPr>
  </w:style>
  <w:style w:type="character" w:styleId="Strong">
    <w:name w:val="Strong"/>
    <w:basedOn w:val="DefaultParagraphFont"/>
    <w:uiPriority w:val="22"/>
    <w:qFormat/>
    <w:rsid w:val="00274C69"/>
    <w:rPr>
      <w:rFonts w:ascii="Calibri" w:hAnsi="Calibr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C69"/>
    <w:pPr>
      <w:pBdr>
        <w:top w:val="single" w:sz="4" w:space="10" w:color="00ACC8" w:themeColor="accent1"/>
        <w:bottom w:val="single" w:sz="4" w:space="10" w:color="00ACC8" w:themeColor="accent1"/>
      </w:pBdr>
      <w:spacing w:before="360" w:after="360"/>
      <w:ind w:left="864" w:right="864"/>
      <w:jc w:val="center"/>
    </w:pPr>
    <w:rPr>
      <w:i/>
      <w:iCs/>
      <w:color w:val="00ACC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C69"/>
    <w:rPr>
      <w:rFonts w:ascii="Calibri" w:eastAsia="Times New Roman" w:hAnsi="Calibri" w:cs="Times New Roman"/>
      <w:i/>
      <w:iCs/>
      <w:color w:val="00ACC8"/>
      <w:lang w:bidi="en-US"/>
    </w:rPr>
  </w:style>
  <w:style w:type="character" w:styleId="IntenseReference">
    <w:name w:val="Intense Reference"/>
    <w:basedOn w:val="DefaultParagraphFont"/>
    <w:uiPriority w:val="32"/>
    <w:qFormat/>
    <w:rsid w:val="00274C69"/>
    <w:rPr>
      <w:b/>
      <w:bCs/>
      <w:smallCaps/>
      <w:color w:val="FF495C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6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65"/>
    <w:rPr>
      <w:rFonts w:ascii="Segoe UI" w:eastAsia="Times New Roman" w:hAnsi="Segoe UI" w:cs="Segoe UI"/>
      <w:sz w:val="18"/>
      <w:szCs w:val="18"/>
      <w:lang w:bidi="en-US"/>
    </w:rPr>
  </w:style>
  <w:style w:type="paragraph" w:customStyle="1" w:styleId="DecimalAligned">
    <w:name w:val="Decimal Aligned"/>
    <w:basedOn w:val="Normal"/>
    <w:uiPriority w:val="40"/>
    <w:qFormat/>
    <w:rsid w:val="0041317C"/>
    <w:pPr>
      <w:widowControl/>
      <w:tabs>
        <w:tab w:val="decimal" w:pos="360"/>
      </w:tabs>
      <w:autoSpaceDE/>
      <w:autoSpaceDN/>
      <w:spacing w:after="200" w:line="276" w:lineRule="auto"/>
    </w:pPr>
    <w:rPr>
      <w:rFonts w:asciiTheme="minorHAnsi" w:eastAsiaTheme="minorEastAsia" w:hAnsiTheme="minorHAnsi"/>
      <w:color w:val="auto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41317C"/>
    <w:pPr>
      <w:widowControl/>
      <w:autoSpaceDE/>
      <w:autoSpaceDN/>
    </w:pPr>
    <w:rPr>
      <w:rFonts w:asciiTheme="minorHAnsi" w:eastAsiaTheme="minorEastAsia" w:hAnsiTheme="minorHAnsi"/>
      <w:color w:val="auto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1317C"/>
    <w:rPr>
      <w:rFonts w:eastAsiaTheme="minorEastAsia" w:cs="Times New Roman"/>
      <w:sz w:val="20"/>
      <w:szCs w:val="20"/>
    </w:rPr>
  </w:style>
  <w:style w:type="table" w:styleId="LightShading-Accent1">
    <w:name w:val="Light Shading Accent 1"/>
    <w:basedOn w:val="TableNormal"/>
    <w:uiPriority w:val="60"/>
    <w:rsid w:val="0041317C"/>
    <w:pPr>
      <w:widowControl/>
      <w:autoSpaceDE/>
      <w:autoSpaceDN/>
    </w:pPr>
    <w:rPr>
      <w:rFonts w:eastAsiaTheme="minorEastAsia"/>
      <w:color w:val="008095" w:themeColor="accent1" w:themeShade="BF"/>
    </w:rPr>
    <w:tblPr>
      <w:tblStyleRowBandSize w:val="1"/>
      <w:tblStyleColBandSize w:val="1"/>
      <w:tblBorders>
        <w:top w:val="single" w:sz="8" w:space="0" w:color="00ACC8" w:themeColor="accent1"/>
        <w:bottom w:val="single" w:sz="8" w:space="0" w:color="00ACC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CC8" w:themeColor="accent1"/>
          <w:left w:val="nil"/>
          <w:bottom w:val="single" w:sz="8" w:space="0" w:color="00ACC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CC8" w:themeColor="accent1"/>
          <w:left w:val="nil"/>
          <w:bottom w:val="single" w:sz="8" w:space="0" w:color="00ACC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F4FF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41317C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4F6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4F6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4F6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st">
    <w:name w:val="st"/>
    <w:basedOn w:val="DefaultParagraphFont"/>
    <w:rsid w:val="00314EAA"/>
  </w:style>
  <w:style w:type="paragraph" w:styleId="TOC2">
    <w:name w:val="toc 2"/>
    <w:basedOn w:val="Normal"/>
    <w:next w:val="Normal"/>
    <w:autoRedefine/>
    <w:uiPriority w:val="39"/>
    <w:unhideWhenUsed/>
    <w:rsid w:val="00C12EF9"/>
    <w:pPr>
      <w:spacing w:after="100"/>
      <w:ind w:left="220"/>
    </w:pPr>
    <w:rPr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3734D1"/>
    <w:pPr>
      <w:tabs>
        <w:tab w:val="left" w:pos="440"/>
        <w:tab w:val="right" w:leader="dot" w:pos="9926"/>
      </w:tabs>
      <w:spacing w:after="100"/>
    </w:pPr>
    <w:rPr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C12EF9"/>
    <w:pPr>
      <w:spacing w:after="100"/>
      <w:ind w:left="440"/>
    </w:pPr>
    <w:rPr>
      <w:sz w:val="20"/>
    </w:rPr>
  </w:style>
  <w:style w:type="character" w:styleId="Hyperlink">
    <w:name w:val="Hyperlink"/>
    <w:basedOn w:val="DefaultParagraphFont"/>
    <w:uiPriority w:val="99"/>
    <w:unhideWhenUsed/>
    <w:rsid w:val="00EA69FF"/>
    <w:rPr>
      <w:color w:val="00ACC8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6122F"/>
    <w:pPr>
      <w:widowControl/>
      <w:autoSpaceDE/>
      <w:autoSpaceDN/>
      <w:spacing w:before="200" w:after="200" w:line="259" w:lineRule="auto"/>
      <w:outlineLvl w:val="9"/>
    </w:pPr>
    <w:rPr>
      <w:color w:val="00ACC8" w:themeColor="accent1"/>
      <w:sz w:val="26"/>
      <w:lang w:bidi="ar-SA"/>
    </w:rPr>
  </w:style>
  <w:style w:type="table" w:styleId="TableGrid">
    <w:name w:val="Table Grid"/>
    <w:basedOn w:val="TableNormal"/>
    <w:uiPriority w:val="39"/>
    <w:rsid w:val="000316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semiHidden/>
    <w:unhideWhenUsed/>
    <w:rsid w:val="00C12EF9"/>
    <w:pPr>
      <w:spacing w:after="100"/>
      <w:ind w:left="660"/>
    </w:pPr>
    <w:rPr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2EF9"/>
    <w:pPr>
      <w:spacing w:after="100"/>
      <w:ind w:left="880"/>
    </w:pPr>
    <w:rPr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2EF9"/>
    <w:pPr>
      <w:spacing w:after="100"/>
      <w:ind w:left="1100"/>
    </w:pPr>
    <w:rPr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2EF9"/>
    <w:pPr>
      <w:spacing w:after="100"/>
      <w:ind w:left="1320"/>
    </w:pPr>
    <w:rPr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2EF9"/>
    <w:pPr>
      <w:spacing w:after="100"/>
      <w:ind w:left="1540"/>
    </w:pPr>
    <w:rPr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2EF9"/>
    <w:pPr>
      <w:spacing w:after="100"/>
      <w:ind w:left="1760"/>
    </w:pPr>
    <w:rPr>
      <w:sz w:val="20"/>
    </w:rPr>
  </w:style>
  <w:style w:type="table" w:styleId="ListTable3-Accent1">
    <w:name w:val="List Table 3 Accent 1"/>
    <w:basedOn w:val="TableNormal"/>
    <w:uiPriority w:val="48"/>
    <w:rsid w:val="0003165F"/>
    <w:tblPr>
      <w:tblStyleRowBandSize w:val="1"/>
      <w:tblStyleColBandSize w:val="1"/>
      <w:tblBorders>
        <w:top w:val="single" w:sz="4" w:space="0" w:color="00ACC8" w:themeColor="accent1"/>
        <w:left w:val="single" w:sz="4" w:space="0" w:color="00ACC8" w:themeColor="accent1"/>
        <w:bottom w:val="single" w:sz="4" w:space="0" w:color="00ACC8" w:themeColor="accent1"/>
        <w:right w:val="single" w:sz="4" w:space="0" w:color="00ACC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CC8" w:themeFill="accent1"/>
      </w:tcPr>
    </w:tblStylePr>
    <w:tblStylePr w:type="lastRow">
      <w:rPr>
        <w:b/>
        <w:bCs/>
      </w:rPr>
      <w:tblPr/>
      <w:tcPr>
        <w:tcBorders>
          <w:top w:val="double" w:sz="4" w:space="0" w:color="00ACC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CC8" w:themeColor="accent1"/>
          <w:right w:val="single" w:sz="4" w:space="0" w:color="00ACC8" w:themeColor="accent1"/>
        </w:tcBorders>
      </w:tcPr>
    </w:tblStylePr>
    <w:tblStylePr w:type="band1Horz">
      <w:tblPr/>
      <w:tcPr>
        <w:tcBorders>
          <w:top w:val="single" w:sz="4" w:space="0" w:color="00ACC8" w:themeColor="accent1"/>
          <w:bottom w:val="single" w:sz="4" w:space="0" w:color="00ACC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CC8" w:themeColor="accent1"/>
          <w:left w:val="nil"/>
        </w:tcBorders>
      </w:tcPr>
    </w:tblStylePr>
    <w:tblStylePr w:type="swCell">
      <w:tblPr/>
      <w:tcPr>
        <w:tcBorders>
          <w:top w:val="double" w:sz="4" w:space="0" w:color="00ACC8" w:themeColor="accent1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1A084B"/>
    <w:tblPr>
      <w:tblStyleRowBandSize w:val="1"/>
      <w:tblStyleColBandSize w:val="1"/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4F60" w:themeColor="accent5"/>
          <w:left w:val="single" w:sz="4" w:space="0" w:color="344F60" w:themeColor="accent5"/>
          <w:bottom w:val="single" w:sz="4" w:space="0" w:color="344F60" w:themeColor="accent5"/>
          <w:right w:val="single" w:sz="4" w:space="0" w:color="344F60" w:themeColor="accent5"/>
          <w:insideH w:val="nil"/>
        </w:tcBorders>
        <w:shd w:val="clear" w:color="auto" w:fill="344F60" w:themeFill="accent5"/>
      </w:tcPr>
    </w:tblStylePr>
    <w:tblStylePr w:type="lastRow">
      <w:rPr>
        <w:b/>
        <w:bCs/>
      </w:rPr>
      <w:tblPr/>
      <w:tcPr>
        <w:tcBorders>
          <w:top w:val="double" w:sz="4" w:space="0" w:color="7299B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DE5" w:themeFill="accent5" w:themeFillTint="33"/>
      </w:tcPr>
    </w:tblStylePr>
    <w:tblStylePr w:type="band1Horz">
      <w:tblPr/>
      <w:tcPr>
        <w:shd w:val="clear" w:color="auto" w:fill="CFDDE5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F80A68"/>
    <w:pPr>
      <w:widowControl/>
      <w:autoSpaceDE/>
      <w:autoSpaceDN/>
    </w:pPr>
    <w:tblPr>
      <w:tblStyleRowBandSize w:val="1"/>
      <w:tblStyleColBandSize w:val="1"/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4F60" w:themeColor="accent5"/>
          <w:left w:val="single" w:sz="4" w:space="0" w:color="344F60" w:themeColor="accent5"/>
          <w:bottom w:val="single" w:sz="4" w:space="0" w:color="344F60" w:themeColor="accent5"/>
          <w:right w:val="single" w:sz="4" w:space="0" w:color="344F60" w:themeColor="accent5"/>
          <w:insideH w:val="nil"/>
          <w:insideV w:val="nil"/>
        </w:tcBorders>
        <w:shd w:val="clear" w:color="auto" w:fill="344F60" w:themeFill="accent5"/>
      </w:tcPr>
    </w:tblStylePr>
    <w:tblStylePr w:type="lastRow">
      <w:rPr>
        <w:b/>
        <w:bCs/>
      </w:rPr>
      <w:tblPr/>
      <w:tcPr>
        <w:tcBorders>
          <w:top w:val="double" w:sz="4" w:space="0" w:color="344F6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DE5" w:themeFill="accent5" w:themeFillTint="33"/>
      </w:tcPr>
    </w:tblStylePr>
    <w:tblStylePr w:type="band1Horz">
      <w:tblPr/>
      <w:tcPr>
        <w:shd w:val="clear" w:color="auto" w:fill="CFDDE5" w:themeFill="accent5" w:themeFillTint="33"/>
      </w:tcPr>
    </w:tblStylePr>
  </w:style>
  <w:style w:type="table" w:styleId="LightList-Accent5">
    <w:name w:val="Light List Accent 5"/>
    <w:basedOn w:val="TableNormal"/>
    <w:uiPriority w:val="61"/>
    <w:rsid w:val="008C6EEB"/>
    <w:pPr>
      <w:widowControl/>
      <w:autoSpaceDE/>
      <w:autoSpaceDN/>
    </w:pPr>
    <w:tblPr>
      <w:tblStyleRowBandSize w:val="1"/>
      <w:tblStyleColBandSize w:val="1"/>
      <w:tblBorders>
        <w:top w:val="single" w:sz="8" w:space="0" w:color="344F60" w:themeColor="accent5"/>
        <w:left w:val="single" w:sz="8" w:space="0" w:color="344F60" w:themeColor="accent5"/>
        <w:bottom w:val="single" w:sz="8" w:space="0" w:color="344F60" w:themeColor="accent5"/>
        <w:right w:val="single" w:sz="8" w:space="0" w:color="344F6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4F6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</w:tcBorders>
      </w:tcPr>
    </w:tblStylePr>
    <w:tblStylePr w:type="band1Horz">
      <w:tblPr/>
      <w:tcPr>
        <w:tcBorders>
          <w:top w:val="single" w:sz="8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</w:tcBorders>
      </w:tcPr>
    </w:tblStylePr>
  </w:style>
  <w:style w:type="table" w:styleId="MediumShading1-Accent1">
    <w:name w:val="Medium Shading 1 Accent 1"/>
    <w:basedOn w:val="TableNormal"/>
    <w:uiPriority w:val="63"/>
    <w:rsid w:val="00BA12F2"/>
    <w:pPr>
      <w:widowControl/>
      <w:autoSpaceDE/>
      <w:autoSpaceDN/>
    </w:pPr>
    <w:rPr>
      <w:rFonts w:ascii="Arial" w:hAnsi="Arial"/>
      <w:sz w:val="20"/>
    </w:rPr>
    <w:tblPr>
      <w:tblStyleRowBandSize w:val="1"/>
      <w:tblStyleColBandSize w:val="1"/>
      <w:tblBorders>
        <w:top w:val="single" w:sz="8" w:space="0" w:color="16DEFF" w:themeColor="accent1" w:themeTint="BF"/>
        <w:left w:val="single" w:sz="8" w:space="0" w:color="16DEFF" w:themeColor="accent1" w:themeTint="BF"/>
        <w:bottom w:val="single" w:sz="8" w:space="0" w:color="16DEFF" w:themeColor="accent1" w:themeTint="BF"/>
        <w:right w:val="single" w:sz="8" w:space="0" w:color="16DEFF" w:themeColor="accent1" w:themeTint="BF"/>
        <w:insideH w:val="single" w:sz="8" w:space="0" w:color="16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DEFF" w:themeColor="accent1" w:themeTint="BF"/>
          <w:left w:val="single" w:sz="8" w:space="0" w:color="16DEFF" w:themeColor="accent1" w:themeTint="BF"/>
          <w:bottom w:val="single" w:sz="8" w:space="0" w:color="16DEFF" w:themeColor="accent1" w:themeTint="BF"/>
          <w:right w:val="single" w:sz="8" w:space="0" w:color="16DEFF" w:themeColor="accent1" w:themeTint="BF"/>
          <w:insideH w:val="nil"/>
          <w:insideV w:val="nil"/>
        </w:tcBorders>
        <w:shd w:val="clear" w:color="auto" w:fill="00AC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DEFF" w:themeColor="accent1" w:themeTint="BF"/>
          <w:left w:val="single" w:sz="8" w:space="0" w:color="16DEFF" w:themeColor="accent1" w:themeTint="BF"/>
          <w:bottom w:val="single" w:sz="8" w:space="0" w:color="16DEFF" w:themeColor="accent1" w:themeTint="BF"/>
          <w:right w:val="single" w:sz="8" w:space="0" w:color="16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Bullet">
    <w:name w:val="List Bullet"/>
    <w:basedOn w:val="Normal"/>
    <w:rsid w:val="00802807"/>
    <w:pPr>
      <w:widowControl/>
      <w:numPr>
        <w:numId w:val="1"/>
      </w:numPr>
      <w:autoSpaceDE/>
      <w:autoSpaceDN/>
      <w:spacing w:before="100"/>
      <w:contextualSpacing/>
      <w:jc w:val="both"/>
    </w:pPr>
    <w:rPr>
      <w:rFonts w:ascii="Times New Roman" w:hAnsi="Times New Roman"/>
      <w:color w:val="5B5B5B" w:themeColor="text1" w:themeTint="D9"/>
      <w:sz w:val="22"/>
      <w:szCs w:val="20"/>
      <w:lang w:bidi="ar-SA"/>
    </w:rPr>
  </w:style>
  <w:style w:type="table" w:styleId="LightGrid-Accent5">
    <w:name w:val="Light Grid Accent 5"/>
    <w:basedOn w:val="TableNormal"/>
    <w:uiPriority w:val="62"/>
    <w:rsid w:val="00802807"/>
    <w:pPr>
      <w:widowControl/>
      <w:autoSpaceDE/>
      <w:autoSpaceDN/>
    </w:pPr>
    <w:rPr>
      <w:lang w:val="en-IN"/>
    </w:rPr>
    <w:tblPr>
      <w:tblStyleRowBandSize w:val="1"/>
      <w:tblStyleColBandSize w:val="1"/>
      <w:tblBorders>
        <w:top w:val="single" w:sz="8" w:space="0" w:color="344F60" w:themeColor="accent5"/>
        <w:left w:val="single" w:sz="8" w:space="0" w:color="344F60" w:themeColor="accent5"/>
        <w:bottom w:val="single" w:sz="8" w:space="0" w:color="344F60" w:themeColor="accent5"/>
        <w:right w:val="single" w:sz="8" w:space="0" w:color="344F60" w:themeColor="accent5"/>
        <w:insideH w:val="single" w:sz="8" w:space="0" w:color="344F60" w:themeColor="accent5"/>
        <w:insideV w:val="single" w:sz="8" w:space="0" w:color="344F6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4F60" w:themeColor="accent5"/>
          <w:left w:val="single" w:sz="8" w:space="0" w:color="344F60" w:themeColor="accent5"/>
          <w:bottom w:val="single" w:sz="18" w:space="0" w:color="344F60" w:themeColor="accent5"/>
          <w:right w:val="single" w:sz="8" w:space="0" w:color="344F60" w:themeColor="accent5"/>
          <w:insideH w:val="nil"/>
          <w:insideV w:val="single" w:sz="8" w:space="0" w:color="344F6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  <w:insideH w:val="nil"/>
          <w:insideV w:val="single" w:sz="8" w:space="0" w:color="344F6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</w:tcBorders>
      </w:tcPr>
    </w:tblStylePr>
    <w:tblStylePr w:type="band1Vert">
      <w:tblPr/>
      <w:tcPr>
        <w:tcBorders>
          <w:top w:val="single" w:sz="8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</w:tcBorders>
        <w:shd w:val="clear" w:color="auto" w:fill="C4D5DF" w:themeFill="accent5" w:themeFillTint="3F"/>
      </w:tcPr>
    </w:tblStylePr>
    <w:tblStylePr w:type="band1Horz">
      <w:tblPr/>
      <w:tcPr>
        <w:tcBorders>
          <w:top w:val="single" w:sz="8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  <w:insideV w:val="single" w:sz="8" w:space="0" w:color="344F60" w:themeColor="accent5"/>
        </w:tcBorders>
        <w:shd w:val="clear" w:color="auto" w:fill="C4D5DF" w:themeFill="accent5" w:themeFillTint="3F"/>
      </w:tcPr>
    </w:tblStylePr>
    <w:tblStylePr w:type="band2Horz">
      <w:tblPr/>
      <w:tcPr>
        <w:tcBorders>
          <w:top w:val="single" w:sz="8" w:space="0" w:color="344F60" w:themeColor="accent5"/>
          <w:left w:val="single" w:sz="8" w:space="0" w:color="344F60" w:themeColor="accent5"/>
          <w:bottom w:val="single" w:sz="8" w:space="0" w:color="344F60" w:themeColor="accent5"/>
          <w:right w:val="single" w:sz="8" w:space="0" w:color="344F60" w:themeColor="accent5"/>
          <w:insideV w:val="single" w:sz="8" w:space="0" w:color="344F60" w:themeColor="accent5"/>
        </w:tcBorders>
      </w:tcPr>
    </w:tblStylePr>
  </w:style>
  <w:style w:type="table" w:styleId="ListTable3-Accent5">
    <w:name w:val="List Table 3 Accent 5"/>
    <w:basedOn w:val="TableNormal"/>
    <w:uiPriority w:val="48"/>
    <w:rsid w:val="00CA556C"/>
    <w:tblPr>
      <w:tblStyleRowBandSize w:val="1"/>
      <w:tblStyleColBandSize w:val="1"/>
      <w:tblBorders>
        <w:top w:val="single" w:sz="4" w:space="0" w:color="344F60" w:themeColor="accent5"/>
        <w:left w:val="single" w:sz="4" w:space="0" w:color="344F60" w:themeColor="accent5"/>
        <w:bottom w:val="single" w:sz="4" w:space="0" w:color="344F60" w:themeColor="accent5"/>
        <w:right w:val="single" w:sz="4" w:space="0" w:color="344F6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4F60" w:themeFill="accent5"/>
      </w:tcPr>
    </w:tblStylePr>
    <w:tblStylePr w:type="lastRow">
      <w:rPr>
        <w:b/>
        <w:bCs/>
      </w:rPr>
      <w:tblPr/>
      <w:tcPr>
        <w:tcBorders>
          <w:top w:val="double" w:sz="4" w:space="0" w:color="344F6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4F60" w:themeColor="accent5"/>
          <w:right w:val="single" w:sz="4" w:space="0" w:color="344F60" w:themeColor="accent5"/>
        </w:tcBorders>
      </w:tcPr>
    </w:tblStylePr>
    <w:tblStylePr w:type="band1Horz">
      <w:tblPr/>
      <w:tcPr>
        <w:tcBorders>
          <w:top w:val="single" w:sz="4" w:space="0" w:color="344F60" w:themeColor="accent5"/>
          <w:bottom w:val="single" w:sz="4" w:space="0" w:color="344F6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4F60" w:themeColor="accent5"/>
          <w:left w:val="nil"/>
        </w:tcBorders>
      </w:tcPr>
    </w:tblStylePr>
    <w:tblStylePr w:type="swCell">
      <w:tblPr/>
      <w:tcPr>
        <w:tcBorders>
          <w:top w:val="double" w:sz="4" w:space="0" w:color="344F60" w:themeColor="accent5"/>
          <w:right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B959A0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284FDF"/>
    <w:pPr>
      <w:widowControl/>
      <w:autoSpaceDE/>
      <w:autoSpaceDN/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val="en-CA" w:eastAsia="en-CA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332266"/>
    <w:rPr>
      <w:color w:val="007F7F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150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506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5066"/>
    <w:rPr>
      <w:rFonts w:ascii="Calibri" w:eastAsia="Times New Roman" w:hAnsi="Calibri" w:cs="Times New Roman"/>
      <w:color w:val="534F4B" w:themeColor="accent6" w:themeShade="80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50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5066"/>
    <w:rPr>
      <w:rFonts w:ascii="Calibri" w:eastAsia="Times New Roman" w:hAnsi="Calibri" w:cs="Times New Roman"/>
      <w:b/>
      <w:bCs/>
      <w:color w:val="534F4B" w:themeColor="accent6" w:themeShade="80"/>
      <w:sz w:val="20"/>
      <w:szCs w:val="20"/>
      <w:lang w:bidi="en-US"/>
    </w:rPr>
  </w:style>
  <w:style w:type="table" w:styleId="GridTable4-Accent6">
    <w:name w:val="Grid Table 4 Accent 6"/>
    <w:basedOn w:val="TableNormal"/>
    <w:uiPriority w:val="49"/>
    <w:rsid w:val="00A37A90"/>
    <w:tblPr>
      <w:tblStyleRowBandSize w:val="1"/>
      <w:tblStyleColBandSize w:val="1"/>
      <w:tblBorders>
        <w:top w:val="single" w:sz="4" w:space="0" w:color="C8C5C2" w:themeColor="accent6" w:themeTint="99"/>
        <w:left w:val="single" w:sz="4" w:space="0" w:color="C8C5C2" w:themeColor="accent6" w:themeTint="99"/>
        <w:bottom w:val="single" w:sz="4" w:space="0" w:color="C8C5C2" w:themeColor="accent6" w:themeTint="99"/>
        <w:right w:val="single" w:sz="4" w:space="0" w:color="C8C5C2" w:themeColor="accent6" w:themeTint="99"/>
        <w:insideH w:val="single" w:sz="4" w:space="0" w:color="C8C5C2" w:themeColor="accent6" w:themeTint="99"/>
        <w:insideV w:val="single" w:sz="4" w:space="0" w:color="C8C5C2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9F9A" w:themeColor="accent6"/>
          <w:left w:val="single" w:sz="4" w:space="0" w:color="A49F9A" w:themeColor="accent6"/>
          <w:bottom w:val="single" w:sz="4" w:space="0" w:color="A49F9A" w:themeColor="accent6"/>
          <w:right w:val="single" w:sz="4" w:space="0" w:color="A49F9A" w:themeColor="accent6"/>
          <w:insideH w:val="nil"/>
          <w:insideV w:val="nil"/>
        </w:tcBorders>
        <w:shd w:val="clear" w:color="auto" w:fill="A49F9A" w:themeFill="accent6"/>
      </w:tcPr>
    </w:tblStylePr>
    <w:tblStylePr w:type="lastRow">
      <w:rPr>
        <w:b/>
        <w:bCs/>
      </w:rPr>
      <w:tblPr/>
      <w:tcPr>
        <w:tcBorders>
          <w:top w:val="double" w:sz="4" w:space="0" w:color="A49F9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BEA" w:themeFill="accent6" w:themeFillTint="33"/>
      </w:tcPr>
    </w:tblStylePr>
    <w:tblStylePr w:type="band1Horz">
      <w:tblPr/>
      <w:tcPr>
        <w:shd w:val="clear" w:color="auto" w:fill="ECEBEA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46247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606941"/>
  </w:style>
  <w:style w:type="character" w:customStyle="1" w:styleId="pun">
    <w:name w:val="pun"/>
    <w:basedOn w:val="DefaultParagraphFont"/>
    <w:rsid w:val="00606941"/>
  </w:style>
  <w:style w:type="paragraph" w:styleId="Revision">
    <w:name w:val="Revision"/>
    <w:hidden/>
    <w:uiPriority w:val="99"/>
    <w:semiHidden/>
    <w:rsid w:val="005B07F6"/>
    <w:pPr>
      <w:widowControl/>
      <w:autoSpaceDE/>
      <w:autoSpaceDN/>
    </w:pPr>
    <w:rPr>
      <w:rFonts w:ascii="Calibri" w:eastAsia="Times New Roman" w:hAnsi="Calibri" w:cs="Times New Roman"/>
      <w:color w:val="534F4B" w:themeColor="accent6" w:themeShade="80"/>
      <w:sz w:val="21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F2F38"/>
    <w:rPr>
      <w:rFonts w:eastAsia="Times New Roman" w:cs="Times New Roman"/>
      <w:color w:val="534F4B" w:themeColor="accent6" w:themeShade="80"/>
      <w:sz w:val="21"/>
      <w:szCs w:val="20"/>
      <w:lang w:bidi="en-US"/>
    </w:rPr>
  </w:style>
  <w:style w:type="table" w:styleId="GridTable6Colorful-Accent5">
    <w:name w:val="Grid Table 6 Colorful Accent 5"/>
    <w:basedOn w:val="TableNormal"/>
    <w:uiPriority w:val="51"/>
    <w:rsid w:val="0090044C"/>
    <w:rPr>
      <w:color w:val="273A47" w:themeColor="accent5" w:themeShade="BF"/>
    </w:rPr>
    <w:tblPr>
      <w:tblStyleRowBandSize w:val="1"/>
      <w:tblStyleColBandSize w:val="1"/>
      <w:tblBorders>
        <w:top w:val="single" w:sz="4" w:space="0" w:color="7299B2" w:themeColor="accent5" w:themeTint="99"/>
        <w:left w:val="single" w:sz="4" w:space="0" w:color="7299B2" w:themeColor="accent5" w:themeTint="99"/>
        <w:bottom w:val="single" w:sz="4" w:space="0" w:color="7299B2" w:themeColor="accent5" w:themeTint="99"/>
        <w:right w:val="single" w:sz="4" w:space="0" w:color="7299B2" w:themeColor="accent5" w:themeTint="99"/>
        <w:insideH w:val="single" w:sz="4" w:space="0" w:color="7299B2" w:themeColor="accent5" w:themeTint="99"/>
        <w:insideV w:val="single" w:sz="4" w:space="0" w:color="7299B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7299B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299B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DE5" w:themeFill="accent5" w:themeFillTint="33"/>
      </w:tcPr>
    </w:tblStylePr>
    <w:tblStylePr w:type="band1Horz">
      <w:tblPr/>
      <w:tcPr>
        <w:shd w:val="clear" w:color="auto" w:fill="CFDDE5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BE6094"/>
    <w:rPr>
      <w:rFonts w:ascii="Courier New" w:eastAsia="Times New Roman" w:hAnsi="Courier New" w:cs="Courier New"/>
      <w:sz w:val="20"/>
      <w:szCs w:val="20"/>
    </w:rPr>
  </w:style>
  <w:style w:type="paragraph" w:customStyle="1" w:styleId="alert-title">
    <w:name w:val="alert-title"/>
    <w:basedOn w:val="Normal"/>
    <w:rsid w:val="00145E73"/>
    <w:pPr>
      <w:widowControl/>
      <w:autoSpaceDE/>
      <w:autoSpaceDN/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CC8"/>
    <w:rPr>
      <w:rFonts w:asciiTheme="majorHAnsi" w:eastAsiaTheme="majorEastAsia" w:hAnsiTheme="majorHAnsi" w:cstheme="majorBidi"/>
      <w:color w:val="5C5C5C" w:themeColor="text1" w:themeTint="D8"/>
      <w:sz w:val="21"/>
      <w:szCs w:val="21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CC8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9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4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63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6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8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8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45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11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24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6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58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6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95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hpe.sharepoint.com/:x:/r/sites/msteams_a09baa/Shared%20Documents/MOC%20-%20Management%20Of%20Change/Support/IT%20Support/Odessa%20Core/Alert%20Rules%20-%20Core.xlsx?d=w2f86750a5989454287978160a7223d78&amp;csf=1&amp;web=1&amp;e=DexXx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hpe.sharepoint.com/:x:/r/sites/msteams_a09baa/Shared%20Documents/MOC%20-%20Management%20Of%20Change/Support/IT%20Support/Odessa%20Core/Alert%20Rules%20-%20Core.xlsx?d=w2f86750a5989454287978160a7223d78&amp;csf=1&amp;web=1&amp;e=EW56S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0.png"/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Relationship Id="rId4" Type="http://schemas.openxmlformats.org/officeDocument/2006/relationships/image" Target="media/image20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ma.bindu\Desktop\Work\Odessa_2018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1BD4B57A4C4B0BB8F3D8A7558870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0913ED-EFC5-44E2-8BB2-7A2FAA3F7C5F}"/>
      </w:docPartPr>
      <w:docPartBody>
        <w:p w:rsidR="00C53B7C" w:rsidRDefault="007C1345">
          <w:pPr>
            <w:pStyle w:val="FB1BD4B57A4C4B0BB8F3D8A7558870B8"/>
          </w:pPr>
          <w:r w:rsidRPr="00F355CE">
            <w:rPr>
              <w:rFonts w:ascii="Maison Neue Book" w:hAnsi="Maison Neue Book"/>
              <w:color w:val="FFFFFF" w:themeColor="background1"/>
              <w:sz w:val="92"/>
              <w:szCs w:val="92"/>
            </w:rPr>
            <w:t>[Document title]</w:t>
          </w:r>
        </w:p>
      </w:docPartBody>
    </w:docPart>
    <w:docPart>
      <w:docPartPr>
        <w:name w:val="7DEB161080F64185A0B9DB5236BD8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9F0ED5-F87A-4411-9524-78F6064BFDA9}"/>
      </w:docPartPr>
      <w:docPartBody>
        <w:p w:rsidR="002E7FFC" w:rsidRDefault="007C1345">
          <w:pPr>
            <w:pStyle w:val="7DEB161080F64185A0B9DB5236BD86F7"/>
          </w:pPr>
          <w:r>
            <w:rPr>
              <w:caps/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ison Neue Book">
    <w:panose1 w:val="020B050404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345"/>
    <w:rsid w:val="00023312"/>
    <w:rsid w:val="000647F4"/>
    <w:rsid w:val="00070031"/>
    <w:rsid w:val="00091021"/>
    <w:rsid w:val="00096180"/>
    <w:rsid w:val="000A4EBE"/>
    <w:rsid w:val="00100EB6"/>
    <w:rsid w:val="00106287"/>
    <w:rsid w:val="00186E9D"/>
    <w:rsid w:val="001A306F"/>
    <w:rsid w:val="001E1779"/>
    <w:rsid w:val="002145DC"/>
    <w:rsid w:val="0021638A"/>
    <w:rsid w:val="0021721A"/>
    <w:rsid w:val="002242DE"/>
    <w:rsid w:val="00247B42"/>
    <w:rsid w:val="0029009B"/>
    <w:rsid w:val="002B28B3"/>
    <w:rsid w:val="002E7FFC"/>
    <w:rsid w:val="0032006C"/>
    <w:rsid w:val="003920D2"/>
    <w:rsid w:val="003A6B5C"/>
    <w:rsid w:val="003B7A63"/>
    <w:rsid w:val="003E5752"/>
    <w:rsid w:val="003E72A7"/>
    <w:rsid w:val="00452B0D"/>
    <w:rsid w:val="004711BD"/>
    <w:rsid w:val="00493804"/>
    <w:rsid w:val="004A0D3F"/>
    <w:rsid w:val="004C0A85"/>
    <w:rsid w:val="004C22ED"/>
    <w:rsid w:val="00517FC4"/>
    <w:rsid w:val="00546893"/>
    <w:rsid w:val="00567E6B"/>
    <w:rsid w:val="00591D04"/>
    <w:rsid w:val="005D12C0"/>
    <w:rsid w:val="00636A6E"/>
    <w:rsid w:val="0065422C"/>
    <w:rsid w:val="00693B7C"/>
    <w:rsid w:val="006C6EEB"/>
    <w:rsid w:val="00706E32"/>
    <w:rsid w:val="00713B71"/>
    <w:rsid w:val="00734026"/>
    <w:rsid w:val="0078345F"/>
    <w:rsid w:val="007C1345"/>
    <w:rsid w:val="007F220B"/>
    <w:rsid w:val="00803EDF"/>
    <w:rsid w:val="00842A1F"/>
    <w:rsid w:val="00861391"/>
    <w:rsid w:val="00864F9A"/>
    <w:rsid w:val="0088309C"/>
    <w:rsid w:val="0088329B"/>
    <w:rsid w:val="008B096D"/>
    <w:rsid w:val="008D56BE"/>
    <w:rsid w:val="008E3F2C"/>
    <w:rsid w:val="0090366E"/>
    <w:rsid w:val="00913872"/>
    <w:rsid w:val="00924645"/>
    <w:rsid w:val="00995439"/>
    <w:rsid w:val="00996DDB"/>
    <w:rsid w:val="009B1CCE"/>
    <w:rsid w:val="009D12DE"/>
    <w:rsid w:val="00A02EBE"/>
    <w:rsid w:val="00A32363"/>
    <w:rsid w:val="00A44CC2"/>
    <w:rsid w:val="00A53491"/>
    <w:rsid w:val="00A7404B"/>
    <w:rsid w:val="00A94929"/>
    <w:rsid w:val="00AA3E99"/>
    <w:rsid w:val="00AF1FB8"/>
    <w:rsid w:val="00B048B7"/>
    <w:rsid w:val="00B07A61"/>
    <w:rsid w:val="00B12054"/>
    <w:rsid w:val="00B20CAC"/>
    <w:rsid w:val="00B410D1"/>
    <w:rsid w:val="00B44D43"/>
    <w:rsid w:val="00B60B50"/>
    <w:rsid w:val="00B83DD1"/>
    <w:rsid w:val="00BB139B"/>
    <w:rsid w:val="00BC16BB"/>
    <w:rsid w:val="00BC5B3A"/>
    <w:rsid w:val="00C335B3"/>
    <w:rsid w:val="00C53B7C"/>
    <w:rsid w:val="00C6488A"/>
    <w:rsid w:val="00CA139B"/>
    <w:rsid w:val="00CB432B"/>
    <w:rsid w:val="00CC22D1"/>
    <w:rsid w:val="00CD6057"/>
    <w:rsid w:val="00CE5EBE"/>
    <w:rsid w:val="00CF4C2B"/>
    <w:rsid w:val="00D04570"/>
    <w:rsid w:val="00D1129F"/>
    <w:rsid w:val="00D14E9D"/>
    <w:rsid w:val="00D348E2"/>
    <w:rsid w:val="00D35D83"/>
    <w:rsid w:val="00D3653B"/>
    <w:rsid w:val="00D41EDA"/>
    <w:rsid w:val="00D62AEE"/>
    <w:rsid w:val="00D65EB7"/>
    <w:rsid w:val="00DD4483"/>
    <w:rsid w:val="00E144FF"/>
    <w:rsid w:val="00E22181"/>
    <w:rsid w:val="00E238D9"/>
    <w:rsid w:val="00E32B36"/>
    <w:rsid w:val="00E56488"/>
    <w:rsid w:val="00E96129"/>
    <w:rsid w:val="00EB2B8C"/>
    <w:rsid w:val="00EC3948"/>
    <w:rsid w:val="00EC4723"/>
    <w:rsid w:val="00ED61E4"/>
    <w:rsid w:val="00EE36B2"/>
    <w:rsid w:val="00EF36F9"/>
    <w:rsid w:val="00EF767E"/>
    <w:rsid w:val="00F07BCF"/>
    <w:rsid w:val="00F2064F"/>
    <w:rsid w:val="00F57719"/>
    <w:rsid w:val="00F63750"/>
    <w:rsid w:val="00F71661"/>
    <w:rsid w:val="00F87CB3"/>
    <w:rsid w:val="00FC1E23"/>
    <w:rsid w:val="00FC7831"/>
    <w:rsid w:val="00FD2467"/>
    <w:rsid w:val="00FF2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1BD4B57A4C4B0BB8F3D8A7558870B8">
    <w:name w:val="FB1BD4B57A4C4B0BB8F3D8A7558870B8"/>
  </w:style>
  <w:style w:type="paragraph" w:customStyle="1" w:styleId="7DEB161080F64185A0B9DB5236BD86F7">
    <w:name w:val="7DEB161080F64185A0B9DB5236BD86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dessa_Brand_Standard">
      <a:dk1>
        <a:srgbClr val="3F3F3F"/>
      </a:dk1>
      <a:lt1>
        <a:sysClr val="window" lastClr="FFFFFF"/>
      </a:lt1>
      <a:dk2>
        <a:srgbClr val="263746"/>
      </a:dk2>
      <a:lt2>
        <a:srgbClr val="D8D1CA"/>
      </a:lt2>
      <a:accent1>
        <a:srgbClr val="00ACC8"/>
      </a:accent1>
      <a:accent2>
        <a:srgbClr val="007F7F"/>
      </a:accent2>
      <a:accent3>
        <a:srgbClr val="FF495C"/>
      </a:accent3>
      <a:accent4>
        <a:srgbClr val="D83554"/>
      </a:accent4>
      <a:accent5>
        <a:srgbClr val="344F60"/>
      </a:accent5>
      <a:accent6>
        <a:srgbClr val="A49F9A"/>
      </a:accent6>
      <a:hlink>
        <a:srgbClr val="00ACC8"/>
      </a:hlink>
      <a:folHlink>
        <a:srgbClr val="007F7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8dc42b-a8a9-4871-b1aa-61453096122c" xsi:nil="true"/>
    <Note xmlns="7bd39572-1f1f-4c97-a828-e96086271b7f" xsi:nil="true"/>
    <lcf76f155ced4ddcb4097134ff3c332f xmlns="7bd39572-1f1f-4c97-a828-e96086271b7f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2AC3A172150C4988C9B23DC33C4E3A" ma:contentTypeVersion="20" ma:contentTypeDescription="Create a new document." ma:contentTypeScope="" ma:versionID="1c08d4bd77f7ed2c3e3cf0d0681bc5e0">
  <xsd:schema xmlns:xsd="http://www.w3.org/2001/XMLSchema" xmlns:xs="http://www.w3.org/2001/XMLSchema" xmlns:p="http://schemas.microsoft.com/office/2006/metadata/properties" xmlns:ns1="http://schemas.microsoft.com/sharepoint/v3" xmlns:ns2="7bd39572-1f1f-4c97-a828-e96086271b7f" xmlns:ns3="2134f712-b407-4fcb-9a57-098ddff4e234" xmlns:ns4="528dc42b-a8a9-4871-b1aa-61453096122c" targetNamespace="http://schemas.microsoft.com/office/2006/metadata/properties" ma:root="true" ma:fieldsID="25ba26b3c09b586668f2eb1769a5db1b" ns1:_="" ns2:_="" ns3:_="" ns4:_="">
    <xsd:import namespace="http://schemas.microsoft.com/sharepoint/v3"/>
    <xsd:import namespace="7bd39572-1f1f-4c97-a828-e96086271b7f"/>
    <xsd:import namespace="2134f712-b407-4fcb-9a57-098ddff4e234"/>
    <xsd:import namespace="528dc42b-a8a9-4871-b1aa-6145309612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Note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d39572-1f1f-4c97-a828-e96086271b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" ma:index="17" nillable="true" ma:displayName="Note" ma:format="Dropdown" ma:internalName="Note">
      <xsd:simpleType>
        <xsd:restriction base="dms:Text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Tags" ma:index="19" nillable="true" ma:displayName="Tags" ma:internalName="MediaServiceAutoTags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25aa102e-2e4d-4f82-9951-c6a7f8de6b7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4f712-b407-4fcb-9a57-098ddff4e23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8dc42b-a8a9-4871-b1aa-61453096122c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b8a32e9e-494a-4743-9334-5c8dba302e0c" ma:internalName="TaxCatchAll" ma:showField="CatchAllData" ma:web="2134f712-b407-4fcb-9a57-098ddff4e2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52BE8F-5BA4-4D96-AC25-DCDAA9E99E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25A47F-373F-4FFA-A4DE-7BA213C526E3}">
  <ds:schemaRefs>
    <ds:schemaRef ds:uri="http://schemas.microsoft.com/office/2006/metadata/properties"/>
    <ds:schemaRef ds:uri="http://schemas.microsoft.com/office/infopath/2007/PartnerControls"/>
    <ds:schemaRef ds:uri="528dc42b-a8a9-4871-b1aa-61453096122c"/>
    <ds:schemaRef ds:uri="7bd39572-1f1f-4c97-a828-e96086271b7f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B12A29D-4C22-4B51-BBA0-E1CF94657C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E725CC6-8178-4145-8BD1-AFA90DE34A98}"/>
</file>

<file path=docProps/app.xml><?xml version="1.0" encoding="utf-8"?>
<Properties xmlns="http://schemas.openxmlformats.org/officeDocument/2006/extended-properties" xmlns:vt="http://schemas.openxmlformats.org/officeDocument/2006/docPropsVTypes">
  <Template>Odessa_2018_Template.dotx</Template>
  <TotalTime>0</TotalTime>
  <Pages>19</Pages>
  <Words>2339</Words>
  <Characters>13336</Characters>
  <Application>Microsoft Office Word</Application>
  <DocSecurity>0</DocSecurity>
  <Lines>111</Lines>
  <Paragraphs>31</Paragraphs>
  <ScaleCrop>false</ScaleCrop>
  <Company/>
  <LinksUpToDate>false</LinksUpToDate>
  <CharactersWithSpaces>15644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Core – Support Playbook</dc:title>
  <dc:subject>Document Subtitle.</dc:subject>
  <dc:creator>SriPriyadharshini Damodaran</dc:creator>
  <cp:keywords/>
  <cp:lastModifiedBy>Satyabrata Swain</cp:lastModifiedBy>
  <cp:revision>406</cp:revision>
  <dcterms:created xsi:type="dcterms:W3CDTF">2023-05-09T21:50:00Z</dcterms:created>
  <dcterms:modified xsi:type="dcterms:W3CDTF">2024-01-22T06:52:00Z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2017-12-01T00:00:00Z</vt:filetime>
  </property>
  <property fmtid="{D5CDD505-2E9C-101B-9397-08002B2CF9AE}" pid="3" name="Creator">
    <vt:lpwstr>Adobe InDesign CC 13.0 (Windows)</vt:lpwstr>
  </property>
  <property fmtid="{D5CDD505-2E9C-101B-9397-08002B2CF9AE}" pid="4" name="LastSaved">
    <vt:filetime>2017-12-01T00:00:00Z</vt:filetime>
  </property>
  <property fmtid="{D5CDD505-2E9C-101B-9397-08002B2CF9AE}" pid="5" name="GrammarlyDocumentId">
    <vt:lpwstr>b812f718d8898c79811c404fc3542af15bbb0a442faecd8af8d0621ec87d1778</vt:lpwstr>
  </property>
  <property fmtid="{D5CDD505-2E9C-101B-9397-08002B2CF9AE}" pid="6" name="ContentTypeId">
    <vt:lpwstr>0x0101003B2AC3A172150C4988C9B23DC33C4E3A</vt:lpwstr>
  </property>
  <property fmtid="{D5CDD505-2E9C-101B-9397-08002B2CF9AE}" pid="7" name="MediaServiceImageTags">
    <vt:lpwstr/>
  </property>
</Properties>
</file>